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4A0" w:firstRow="1" w:lastRow="0" w:firstColumn="1" w:lastColumn="0" w:noHBand="0" w:noVBand="1"/>
      </w:tblPr>
      <w:tblGrid>
        <w:gridCol w:w="4259"/>
        <w:gridCol w:w="2762"/>
        <w:gridCol w:w="145"/>
        <w:gridCol w:w="418"/>
        <w:gridCol w:w="563"/>
        <w:gridCol w:w="563"/>
        <w:gridCol w:w="588"/>
      </w:tblGrid>
      <w:tr w:rsidR="002B014F" w:rsidRPr="00D35825" w14:paraId="3C3C02FA" w14:textId="77777777" w:rsidTr="000A01DA">
        <w:trPr>
          <w:trHeight w:hRule="exact" w:val="2552"/>
        </w:trPr>
        <w:tc>
          <w:tcPr>
            <w:tcW w:w="3775" w:type="pct"/>
            <w:gridSpan w:val="2"/>
            <w:tcBorders>
              <w:bottom w:val="dashed" w:sz="4" w:space="0" w:color="A19589"/>
            </w:tcBorders>
          </w:tcPr>
          <w:p w14:paraId="678FCAD8" w14:textId="77777777" w:rsidR="002B014F" w:rsidRPr="00D35825" w:rsidRDefault="002B014F" w:rsidP="00B65F9D">
            <w:pPr>
              <w:pStyle w:val="xHovedOverskrift"/>
            </w:pPr>
            <w:r>
              <w:t>N</w:t>
            </w:r>
            <w:r w:rsidRPr="00D35825">
              <w:t>otat</w:t>
            </w:r>
          </w:p>
          <w:p w14:paraId="2F61C783" w14:textId="617A1EE8" w:rsidR="00272FF5" w:rsidRPr="00E763BC" w:rsidRDefault="00BF0C09" w:rsidP="00E763BC">
            <w:pPr>
              <w:pStyle w:val="xNotatOverskrift"/>
            </w:pPr>
            <w:r>
              <w:t xml:space="preserve">Sommerprosjekt – </w:t>
            </w:r>
            <w:r w:rsidR="001D0740">
              <w:t>Modellering av store hydrogenkompressorer</w:t>
            </w:r>
            <w:r w:rsidR="00272FF5">
              <w:br/>
            </w:r>
          </w:p>
          <w:p w14:paraId="61D75819" w14:textId="77777777" w:rsidR="002B014F" w:rsidRPr="00D35825" w:rsidRDefault="002B014F" w:rsidP="00B65F9D"/>
          <w:p w14:paraId="1D5BA4EE" w14:textId="77777777" w:rsidR="002B014F" w:rsidRPr="00D35825" w:rsidRDefault="002B014F" w:rsidP="00B65F9D"/>
        </w:tc>
        <w:tc>
          <w:tcPr>
            <w:tcW w:w="1225" w:type="pct"/>
            <w:gridSpan w:val="5"/>
            <w:tcBorders>
              <w:bottom w:val="dashed" w:sz="4" w:space="0" w:color="A19589"/>
            </w:tcBorders>
          </w:tcPr>
          <w:p w14:paraId="5FD2FCE0" w14:textId="77777777" w:rsidR="002B014F" w:rsidRPr="00D35825" w:rsidRDefault="002B014F" w:rsidP="0045771A">
            <w:pPr>
              <w:tabs>
                <w:tab w:val="clear" w:pos="284"/>
              </w:tabs>
              <w:spacing w:before="0"/>
            </w:pPr>
          </w:p>
        </w:tc>
      </w:tr>
      <w:tr w:rsidR="006A54A0" w:rsidRPr="00D35825" w14:paraId="2A2E320F" w14:textId="77777777" w:rsidTr="000A01DA">
        <w:trPr>
          <w:cantSplit/>
          <w:trHeight w:val="1238"/>
        </w:trPr>
        <w:tc>
          <w:tcPr>
            <w:tcW w:w="3775" w:type="pct"/>
            <w:gridSpan w:val="2"/>
            <w:tcBorders>
              <w:top w:val="dashed" w:sz="4" w:space="0" w:color="A19589"/>
              <w:bottom w:val="dashed" w:sz="4" w:space="0" w:color="A19589"/>
            </w:tcBorders>
          </w:tcPr>
          <w:p w14:paraId="654B1659" w14:textId="77777777" w:rsidR="006A54A0" w:rsidRPr="00D35825" w:rsidRDefault="006A54A0" w:rsidP="006A54A0">
            <w:pPr>
              <w:pStyle w:val="xSkjemaTittel"/>
            </w:pPr>
            <w:r w:rsidRPr="00D35825">
              <w:t>SAKSBEHANDLER / FORFATTER</w:t>
            </w:r>
          </w:p>
          <w:p w14:paraId="0CA532E5" w14:textId="310D89C7" w:rsidR="006A54A0" w:rsidRDefault="001D0740" w:rsidP="001D02AD">
            <w:pPr>
              <w:pStyle w:val="xSkjemaTekst"/>
            </w:pPr>
            <w:r>
              <w:t>Martin Spillum Grønli</w:t>
            </w:r>
          </w:p>
          <w:p w14:paraId="389E3782" w14:textId="77777777" w:rsidR="003F59D1" w:rsidRDefault="006A54A0" w:rsidP="001D02AD">
            <w:pPr>
              <w:pStyle w:val="xSkjemaTekst"/>
              <w:rPr>
                <w:rFonts w:eastAsia="Calibri"/>
              </w:rPr>
            </w:pPr>
            <w:r w:rsidRPr="00D35825">
              <w:rPr>
                <w:rFonts w:eastAsia="Calibri"/>
              </w:rPr>
              <w:t xml:space="preserve"> </w:t>
            </w:r>
          </w:p>
          <w:p w14:paraId="28C45889" w14:textId="77777777" w:rsidR="00490A24" w:rsidRDefault="00490A24" w:rsidP="001D02AD">
            <w:pPr>
              <w:pStyle w:val="xSkjemaTekst"/>
              <w:rPr>
                <w:rFonts w:eastAsia="Calibri"/>
              </w:rPr>
            </w:pPr>
          </w:p>
          <w:p w14:paraId="0F853F3D" w14:textId="77777777" w:rsidR="00490A24" w:rsidRDefault="00490A24" w:rsidP="001D02AD">
            <w:pPr>
              <w:pStyle w:val="xSkjemaTekst"/>
              <w:rPr>
                <w:rFonts w:eastAsia="Calibri"/>
              </w:rPr>
            </w:pPr>
          </w:p>
          <w:p w14:paraId="05D7B4DF" w14:textId="77777777" w:rsidR="00490A24" w:rsidRPr="001D02AD" w:rsidRDefault="00490A24" w:rsidP="001D02AD">
            <w:pPr>
              <w:pStyle w:val="xSkjemaTekst"/>
              <w:rPr>
                <w:rFonts w:eastAsia="Calibri"/>
              </w:rPr>
            </w:pPr>
          </w:p>
        </w:tc>
        <w:tc>
          <w:tcPr>
            <w:tcW w:w="303" w:type="pct"/>
            <w:gridSpan w:val="2"/>
            <w:tcBorders>
              <w:top w:val="dashed" w:sz="4" w:space="0" w:color="A19589"/>
              <w:bottom w:val="dashed" w:sz="4" w:space="0" w:color="A19589"/>
            </w:tcBorders>
            <w:textDirection w:val="btLr"/>
            <w:vAlign w:val="center"/>
          </w:tcPr>
          <w:p w14:paraId="3F427AD8" w14:textId="77777777" w:rsidR="006A54A0" w:rsidRPr="00D35825" w:rsidRDefault="006A54A0" w:rsidP="001661AE">
            <w:pPr>
              <w:pStyle w:val="xSkjemaTittel"/>
              <w:ind w:left="113" w:right="113"/>
              <w:rPr>
                <w:rFonts w:eastAsia="Calibri"/>
              </w:rPr>
            </w:pPr>
            <w:r w:rsidRPr="00D35825">
              <w:rPr>
                <w:rFonts w:eastAsia="Calibri"/>
              </w:rPr>
              <w:t>BEHANDLING</w:t>
            </w:r>
          </w:p>
        </w:tc>
        <w:tc>
          <w:tcPr>
            <w:tcW w:w="303" w:type="pct"/>
            <w:tcBorders>
              <w:top w:val="dashed" w:sz="4" w:space="0" w:color="A19589"/>
              <w:bottom w:val="dashed" w:sz="4" w:space="0" w:color="A19589"/>
            </w:tcBorders>
            <w:textDirection w:val="btLr"/>
            <w:vAlign w:val="center"/>
          </w:tcPr>
          <w:p w14:paraId="746F9445" w14:textId="77777777" w:rsidR="006A54A0" w:rsidRPr="00D35825" w:rsidRDefault="006A54A0" w:rsidP="001661AE">
            <w:pPr>
              <w:pStyle w:val="xSkjemaTittel"/>
              <w:ind w:left="113" w:right="113"/>
              <w:rPr>
                <w:rFonts w:eastAsia="Calibri"/>
              </w:rPr>
            </w:pPr>
            <w:r w:rsidRPr="00D35825">
              <w:rPr>
                <w:rFonts w:eastAsia="Calibri"/>
              </w:rPr>
              <w:t>UTTALELSE</w:t>
            </w:r>
          </w:p>
        </w:tc>
        <w:tc>
          <w:tcPr>
            <w:tcW w:w="303" w:type="pct"/>
            <w:tcBorders>
              <w:top w:val="dashed" w:sz="4" w:space="0" w:color="A19589"/>
              <w:bottom w:val="dashed" w:sz="4" w:space="0" w:color="A19589"/>
            </w:tcBorders>
            <w:textDirection w:val="btLr"/>
            <w:vAlign w:val="center"/>
          </w:tcPr>
          <w:p w14:paraId="7798192B" w14:textId="77777777" w:rsidR="006A54A0" w:rsidRPr="00D35825" w:rsidRDefault="006A54A0" w:rsidP="001661AE">
            <w:pPr>
              <w:pStyle w:val="xSkjemaTittel"/>
              <w:ind w:left="113" w:right="113"/>
              <w:rPr>
                <w:rFonts w:eastAsia="Calibri"/>
              </w:rPr>
            </w:pPr>
            <w:r w:rsidRPr="00D35825">
              <w:rPr>
                <w:rFonts w:eastAsia="Calibri"/>
              </w:rPr>
              <w:t>ORIENTERING</w:t>
            </w:r>
          </w:p>
        </w:tc>
        <w:tc>
          <w:tcPr>
            <w:tcW w:w="317" w:type="pct"/>
            <w:tcBorders>
              <w:top w:val="dashed" w:sz="4" w:space="0" w:color="A19589"/>
              <w:bottom w:val="dashed" w:sz="4" w:space="0" w:color="A19589"/>
            </w:tcBorders>
            <w:textDirection w:val="btLr"/>
            <w:vAlign w:val="center"/>
          </w:tcPr>
          <w:p w14:paraId="210A7B70" w14:textId="77777777" w:rsidR="006A54A0" w:rsidRPr="00D35825" w:rsidRDefault="006A54A0" w:rsidP="001661AE">
            <w:pPr>
              <w:pStyle w:val="xSkjemaTittel"/>
              <w:ind w:left="113" w:right="113"/>
              <w:rPr>
                <w:rFonts w:eastAsia="Calibri"/>
              </w:rPr>
            </w:pPr>
            <w:r>
              <w:rPr>
                <w:rFonts w:eastAsia="Calibri"/>
              </w:rPr>
              <w:t>ETTER AVTALE</w:t>
            </w:r>
          </w:p>
        </w:tc>
      </w:tr>
      <w:tr w:rsidR="006A54A0" w:rsidRPr="00D35825" w14:paraId="6DB14D80" w14:textId="77777777" w:rsidTr="000A01DA">
        <w:trPr>
          <w:cantSplit/>
          <w:trHeight w:hRule="exact" w:val="289"/>
        </w:trPr>
        <w:tc>
          <w:tcPr>
            <w:tcW w:w="3775" w:type="pct"/>
            <w:gridSpan w:val="2"/>
            <w:tcBorders>
              <w:top w:val="dashed" w:sz="4" w:space="0" w:color="A19589"/>
            </w:tcBorders>
            <w:vAlign w:val="center"/>
          </w:tcPr>
          <w:p w14:paraId="49433008" w14:textId="77777777" w:rsidR="00787FD5" w:rsidRPr="00D35825" w:rsidRDefault="006110A9" w:rsidP="00733A0B">
            <w:pPr>
              <w:pStyle w:val="xSkjemaTittel"/>
              <w:spacing w:before="60"/>
            </w:pPr>
            <w:r w:rsidRPr="00D35825">
              <w:t>GÅR TIL</w:t>
            </w:r>
          </w:p>
        </w:tc>
        <w:tc>
          <w:tcPr>
            <w:tcW w:w="303" w:type="pct"/>
            <w:gridSpan w:val="2"/>
            <w:tcBorders>
              <w:top w:val="dashed" w:sz="4" w:space="0" w:color="A19589"/>
            </w:tcBorders>
            <w:vAlign w:val="center"/>
          </w:tcPr>
          <w:p w14:paraId="319680CB" w14:textId="77777777" w:rsidR="00787FD5" w:rsidRPr="009228D3" w:rsidRDefault="00787FD5" w:rsidP="001661AE">
            <w:pPr>
              <w:pStyle w:val="xSkjemaTekst"/>
              <w:jc w:val="center"/>
              <w:rPr>
                <w:rFonts w:eastAsia="Calibri"/>
                <w:bCs w:val="0"/>
              </w:rPr>
            </w:pPr>
          </w:p>
        </w:tc>
        <w:tc>
          <w:tcPr>
            <w:tcW w:w="303" w:type="pct"/>
            <w:tcBorders>
              <w:top w:val="dashed" w:sz="4" w:space="0" w:color="A19589"/>
            </w:tcBorders>
            <w:vAlign w:val="center"/>
          </w:tcPr>
          <w:p w14:paraId="75D7B612" w14:textId="77777777" w:rsidR="00787FD5" w:rsidRPr="009228D3" w:rsidRDefault="00787FD5" w:rsidP="001661AE">
            <w:pPr>
              <w:pStyle w:val="xSkjemaTekst"/>
              <w:jc w:val="center"/>
              <w:rPr>
                <w:rFonts w:eastAsia="Calibri"/>
                <w:bCs w:val="0"/>
              </w:rPr>
            </w:pPr>
          </w:p>
        </w:tc>
        <w:tc>
          <w:tcPr>
            <w:tcW w:w="303" w:type="pct"/>
            <w:tcBorders>
              <w:top w:val="dashed" w:sz="4" w:space="0" w:color="A19589"/>
            </w:tcBorders>
            <w:vAlign w:val="center"/>
          </w:tcPr>
          <w:p w14:paraId="6F70D7EF" w14:textId="77777777" w:rsidR="00787FD5" w:rsidRPr="009228D3" w:rsidRDefault="00787FD5" w:rsidP="001661AE">
            <w:pPr>
              <w:pStyle w:val="xSkjemaTekst"/>
              <w:jc w:val="center"/>
              <w:rPr>
                <w:rFonts w:eastAsia="Calibri"/>
                <w:bCs w:val="0"/>
              </w:rPr>
            </w:pPr>
          </w:p>
        </w:tc>
        <w:tc>
          <w:tcPr>
            <w:tcW w:w="317" w:type="pct"/>
            <w:tcBorders>
              <w:top w:val="dashed" w:sz="4" w:space="0" w:color="A19589"/>
            </w:tcBorders>
            <w:vAlign w:val="center"/>
          </w:tcPr>
          <w:p w14:paraId="5718CE5B" w14:textId="77777777" w:rsidR="00787FD5" w:rsidRPr="009228D3" w:rsidRDefault="00787FD5" w:rsidP="001661AE">
            <w:pPr>
              <w:pStyle w:val="xSkjemaTekst"/>
              <w:jc w:val="center"/>
              <w:rPr>
                <w:rFonts w:eastAsia="Calibri"/>
                <w:bCs w:val="0"/>
              </w:rPr>
            </w:pPr>
          </w:p>
        </w:tc>
      </w:tr>
      <w:tr w:rsidR="00142677" w:rsidRPr="00D35825" w14:paraId="1646AA0E" w14:textId="77777777" w:rsidTr="000A01DA">
        <w:trPr>
          <w:cantSplit/>
          <w:trHeight w:hRule="exact" w:val="289"/>
        </w:trPr>
        <w:tc>
          <w:tcPr>
            <w:tcW w:w="3775" w:type="pct"/>
            <w:gridSpan w:val="2"/>
            <w:tcBorders>
              <w:top w:val="nil"/>
            </w:tcBorders>
            <w:shd w:val="clear" w:color="auto" w:fill="auto"/>
            <w:vAlign w:val="center"/>
          </w:tcPr>
          <w:p w14:paraId="4F74D79F" w14:textId="7AC6E4AE" w:rsidR="00142677" w:rsidRDefault="00142677" w:rsidP="00142677">
            <w:pPr>
              <w:pStyle w:val="xSkjemaTekst"/>
              <w:rPr>
                <w:rFonts w:eastAsia="Calibri"/>
              </w:rPr>
            </w:pPr>
            <w:r>
              <w:t>Åsmund Ervik</w:t>
            </w:r>
          </w:p>
        </w:tc>
        <w:tc>
          <w:tcPr>
            <w:tcW w:w="303" w:type="pct"/>
            <w:gridSpan w:val="2"/>
            <w:tcBorders>
              <w:top w:val="nil"/>
            </w:tcBorders>
            <w:shd w:val="clear" w:color="auto" w:fill="auto"/>
            <w:vAlign w:val="center"/>
          </w:tcPr>
          <w:p w14:paraId="5080D5F0" w14:textId="77777777" w:rsidR="00142677" w:rsidRPr="009228D3" w:rsidRDefault="00142677" w:rsidP="00142677">
            <w:pPr>
              <w:pStyle w:val="xSkjemaTekst"/>
              <w:jc w:val="center"/>
              <w:rPr>
                <w:rFonts w:eastAsia="Calibri"/>
                <w:bCs w:val="0"/>
              </w:rPr>
            </w:pPr>
          </w:p>
        </w:tc>
        <w:tc>
          <w:tcPr>
            <w:tcW w:w="303" w:type="pct"/>
            <w:tcBorders>
              <w:top w:val="nil"/>
            </w:tcBorders>
            <w:shd w:val="clear" w:color="auto" w:fill="auto"/>
            <w:vAlign w:val="center"/>
          </w:tcPr>
          <w:p w14:paraId="799C3698" w14:textId="44E89687" w:rsidR="00142677" w:rsidRPr="009228D3" w:rsidRDefault="00142677" w:rsidP="00142677">
            <w:pPr>
              <w:pStyle w:val="xSkjemaTekst"/>
              <w:jc w:val="center"/>
              <w:rPr>
                <w:rFonts w:eastAsia="Calibri"/>
                <w:bCs w:val="0"/>
              </w:rPr>
            </w:pPr>
            <w:r>
              <w:rPr>
                <w:rFonts w:eastAsia="Calibri"/>
                <w:bCs w:val="0"/>
              </w:rPr>
              <w:t>X</w:t>
            </w:r>
          </w:p>
        </w:tc>
        <w:tc>
          <w:tcPr>
            <w:tcW w:w="303" w:type="pct"/>
            <w:tcBorders>
              <w:top w:val="nil"/>
            </w:tcBorders>
            <w:shd w:val="clear" w:color="auto" w:fill="auto"/>
            <w:vAlign w:val="center"/>
          </w:tcPr>
          <w:p w14:paraId="78E76053" w14:textId="77777777" w:rsidR="00142677" w:rsidRPr="009228D3" w:rsidRDefault="00142677" w:rsidP="00142677">
            <w:pPr>
              <w:pStyle w:val="xSkjemaTekst"/>
              <w:jc w:val="center"/>
              <w:rPr>
                <w:rFonts w:eastAsia="Calibri"/>
                <w:bCs w:val="0"/>
              </w:rPr>
            </w:pPr>
          </w:p>
        </w:tc>
        <w:tc>
          <w:tcPr>
            <w:tcW w:w="317" w:type="pct"/>
            <w:tcBorders>
              <w:top w:val="nil"/>
            </w:tcBorders>
            <w:shd w:val="clear" w:color="auto" w:fill="auto"/>
            <w:vAlign w:val="center"/>
          </w:tcPr>
          <w:p w14:paraId="5F673AC6" w14:textId="77777777" w:rsidR="00142677" w:rsidRPr="009228D3" w:rsidRDefault="00142677" w:rsidP="00142677">
            <w:pPr>
              <w:pStyle w:val="xSkjemaTekst"/>
              <w:jc w:val="center"/>
              <w:rPr>
                <w:rFonts w:eastAsia="Calibri"/>
                <w:bCs w:val="0"/>
              </w:rPr>
            </w:pPr>
          </w:p>
        </w:tc>
      </w:tr>
      <w:tr w:rsidR="000A01DA" w:rsidRPr="00D35825" w14:paraId="75B96304" w14:textId="77777777" w:rsidTr="000A01DA">
        <w:trPr>
          <w:cantSplit/>
          <w:trHeight w:hRule="exact" w:val="289"/>
        </w:trPr>
        <w:tc>
          <w:tcPr>
            <w:tcW w:w="3775" w:type="pct"/>
            <w:gridSpan w:val="2"/>
            <w:tcBorders>
              <w:top w:val="nil"/>
            </w:tcBorders>
            <w:shd w:val="clear" w:color="auto" w:fill="F2F2F2" w:themeFill="background1" w:themeFillShade="F2"/>
            <w:vAlign w:val="center"/>
          </w:tcPr>
          <w:p w14:paraId="3536718B" w14:textId="3A77806E" w:rsidR="000A01DA" w:rsidRDefault="000A01DA" w:rsidP="000A01DA">
            <w:pPr>
              <w:pStyle w:val="xSkjemaTekst"/>
              <w:rPr>
                <w:rFonts w:eastAsia="Calibri"/>
              </w:rPr>
            </w:pPr>
            <w:r w:rsidRPr="003403FF">
              <w:rPr>
                <w:rFonts w:eastAsia="Calibri"/>
              </w:rPr>
              <w:t>Petter Nekså</w:t>
            </w:r>
          </w:p>
        </w:tc>
        <w:tc>
          <w:tcPr>
            <w:tcW w:w="303" w:type="pct"/>
            <w:gridSpan w:val="2"/>
            <w:tcBorders>
              <w:top w:val="nil"/>
            </w:tcBorders>
            <w:shd w:val="clear" w:color="auto" w:fill="F2F2F2" w:themeFill="background1" w:themeFillShade="F2"/>
            <w:vAlign w:val="center"/>
          </w:tcPr>
          <w:p w14:paraId="04AEA742" w14:textId="77777777" w:rsidR="000A01DA" w:rsidRPr="009228D3" w:rsidRDefault="000A01DA" w:rsidP="000A01DA">
            <w:pPr>
              <w:pStyle w:val="xSkjemaTekst"/>
              <w:jc w:val="center"/>
              <w:rPr>
                <w:rFonts w:eastAsia="Calibri"/>
                <w:bCs w:val="0"/>
              </w:rPr>
            </w:pPr>
          </w:p>
        </w:tc>
        <w:tc>
          <w:tcPr>
            <w:tcW w:w="303" w:type="pct"/>
            <w:tcBorders>
              <w:top w:val="nil"/>
            </w:tcBorders>
            <w:shd w:val="clear" w:color="auto" w:fill="F2F2F2" w:themeFill="background1" w:themeFillShade="F2"/>
            <w:vAlign w:val="center"/>
          </w:tcPr>
          <w:p w14:paraId="3B534693" w14:textId="77777777" w:rsidR="000A01DA" w:rsidRPr="009228D3" w:rsidRDefault="000A01DA" w:rsidP="000A01DA">
            <w:pPr>
              <w:pStyle w:val="xSkjemaTekst"/>
              <w:jc w:val="center"/>
              <w:rPr>
                <w:rFonts w:eastAsia="Calibri"/>
                <w:bCs w:val="0"/>
              </w:rPr>
            </w:pPr>
          </w:p>
        </w:tc>
        <w:tc>
          <w:tcPr>
            <w:tcW w:w="303" w:type="pct"/>
            <w:tcBorders>
              <w:top w:val="nil"/>
            </w:tcBorders>
            <w:shd w:val="clear" w:color="auto" w:fill="F2F2F2" w:themeFill="background1" w:themeFillShade="F2"/>
            <w:vAlign w:val="center"/>
          </w:tcPr>
          <w:p w14:paraId="04C746B4" w14:textId="1586C219" w:rsidR="000A01DA" w:rsidRPr="009228D3" w:rsidRDefault="000A01DA" w:rsidP="000A01DA">
            <w:pPr>
              <w:pStyle w:val="xSkjemaTekst"/>
              <w:jc w:val="center"/>
              <w:rPr>
                <w:rFonts w:eastAsia="Calibri"/>
                <w:bCs w:val="0"/>
              </w:rPr>
            </w:pPr>
            <w:r>
              <w:rPr>
                <w:rFonts w:eastAsia="Calibri"/>
                <w:bCs w:val="0"/>
              </w:rPr>
              <w:t>X</w:t>
            </w:r>
          </w:p>
        </w:tc>
        <w:tc>
          <w:tcPr>
            <w:tcW w:w="317" w:type="pct"/>
            <w:tcBorders>
              <w:top w:val="nil"/>
            </w:tcBorders>
            <w:shd w:val="clear" w:color="auto" w:fill="F2F2F2" w:themeFill="background1" w:themeFillShade="F2"/>
            <w:vAlign w:val="center"/>
          </w:tcPr>
          <w:p w14:paraId="6BF01DF0" w14:textId="77777777" w:rsidR="000A01DA" w:rsidRPr="009228D3" w:rsidRDefault="000A01DA" w:rsidP="000A01DA">
            <w:pPr>
              <w:pStyle w:val="xSkjemaTekst"/>
              <w:jc w:val="center"/>
              <w:rPr>
                <w:rFonts w:eastAsia="Calibri"/>
                <w:bCs w:val="0"/>
              </w:rPr>
            </w:pPr>
          </w:p>
        </w:tc>
      </w:tr>
      <w:tr w:rsidR="000A01DA" w:rsidRPr="00D35825" w14:paraId="675D5A31" w14:textId="77777777" w:rsidTr="000A01DA">
        <w:trPr>
          <w:cantSplit/>
          <w:trHeight w:hRule="exact" w:val="289"/>
        </w:trPr>
        <w:tc>
          <w:tcPr>
            <w:tcW w:w="3775" w:type="pct"/>
            <w:gridSpan w:val="2"/>
            <w:tcBorders>
              <w:top w:val="nil"/>
            </w:tcBorders>
            <w:shd w:val="clear" w:color="auto" w:fill="FFFFFF" w:themeFill="background1"/>
            <w:vAlign w:val="center"/>
          </w:tcPr>
          <w:p w14:paraId="46044FE2" w14:textId="000CAD61" w:rsidR="000A01DA" w:rsidRDefault="000A01DA" w:rsidP="000A01DA">
            <w:pPr>
              <w:pStyle w:val="xSkjemaTekst"/>
              <w:rPr>
                <w:rFonts w:eastAsia="Calibri"/>
              </w:rPr>
            </w:pPr>
            <w:r>
              <w:rPr>
                <w:rFonts w:eastAsia="Calibri"/>
              </w:rPr>
              <w:t>David Berstad</w:t>
            </w:r>
          </w:p>
        </w:tc>
        <w:tc>
          <w:tcPr>
            <w:tcW w:w="303" w:type="pct"/>
            <w:gridSpan w:val="2"/>
            <w:tcBorders>
              <w:top w:val="nil"/>
            </w:tcBorders>
            <w:shd w:val="clear" w:color="auto" w:fill="FFFFFF" w:themeFill="background1"/>
            <w:vAlign w:val="center"/>
          </w:tcPr>
          <w:p w14:paraId="2E796B18" w14:textId="77777777" w:rsidR="000A01DA" w:rsidRPr="009228D3" w:rsidRDefault="000A01DA" w:rsidP="000A01DA">
            <w:pPr>
              <w:pStyle w:val="xSkjemaTekst"/>
              <w:jc w:val="center"/>
              <w:rPr>
                <w:rFonts w:eastAsia="Calibri"/>
                <w:bCs w:val="0"/>
              </w:rPr>
            </w:pPr>
          </w:p>
        </w:tc>
        <w:tc>
          <w:tcPr>
            <w:tcW w:w="303" w:type="pct"/>
            <w:tcBorders>
              <w:top w:val="nil"/>
            </w:tcBorders>
            <w:shd w:val="clear" w:color="auto" w:fill="FFFFFF" w:themeFill="background1"/>
            <w:vAlign w:val="center"/>
          </w:tcPr>
          <w:p w14:paraId="030E30F8" w14:textId="77777777" w:rsidR="000A01DA" w:rsidRPr="009228D3" w:rsidRDefault="000A01DA" w:rsidP="000A01DA">
            <w:pPr>
              <w:pStyle w:val="xSkjemaTekst"/>
              <w:jc w:val="center"/>
              <w:rPr>
                <w:rFonts w:eastAsia="Calibri"/>
                <w:bCs w:val="0"/>
              </w:rPr>
            </w:pPr>
          </w:p>
        </w:tc>
        <w:tc>
          <w:tcPr>
            <w:tcW w:w="303" w:type="pct"/>
            <w:tcBorders>
              <w:top w:val="nil"/>
            </w:tcBorders>
            <w:shd w:val="clear" w:color="auto" w:fill="FFFFFF" w:themeFill="background1"/>
            <w:vAlign w:val="center"/>
          </w:tcPr>
          <w:p w14:paraId="527944E1" w14:textId="01642275" w:rsidR="000A01DA" w:rsidRDefault="000A01DA" w:rsidP="000A01DA">
            <w:pPr>
              <w:pStyle w:val="xSkjemaTekst"/>
              <w:jc w:val="center"/>
              <w:rPr>
                <w:rFonts w:eastAsia="Calibri"/>
                <w:bCs w:val="0"/>
              </w:rPr>
            </w:pPr>
            <w:r>
              <w:rPr>
                <w:rFonts w:eastAsia="Calibri"/>
                <w:bCs w:val="0"/>
              </w:rPr>
              <w:t>X</w:t>
            </w:r>
          </w:p>
        </w:tc>
        <w:tc>
          <w:tcPr>
            <w:tcW w:w="317" w:type="pct"/>
            <w:tcBorders>
              <w:top w:val="nil"/>
            </w:tcBorders>
            <w:shd w:val="clear" w:color="auto" w:fill="FFFFFF" w:themeFill="background1"/>
            <w:vAlign w:val="center"/>
          </w:tcPr>
          <w:p w14:paraId="11543AB8" w14:textId="77777777" w:rsidR="000A01DA" w:rsidRPr="009228D3" w:rsidRDefault="000A01DA" w:rsidP="000A01DA">
            <w:pPr>
              <w:pStyle w:val="xSkjemaTekst"/>
              <w:jc w:val="center"/>
              <w:rPr>
                <w:rFonts w:eastAsia="Calibri"/>
                <w:bCs w:val="0"/>
              </w:rPr>
            </w:pPr>
          </w:p>
        </w:tc>
      </w:tr>
      <w:tr w:rsidR="000A01DA" w:rsidRPr="00D35825" w14:paraId="274B430C" w14:textId="77777777" w:rsidTr="000A01DA">
        <w:trPr>
          <w:cantSplit/>
          <w:trHeight w:hRule="exact" w:val="289"/>
        </w:trPr>
        <w:tc>
          <w:tcPr>
            <w:tcW w:w="3775" w:type="pct"/>
            <w:gridSpan w:val="2"/>
            <w:tcBorders>
              <w:top w:val="nil"/>
            </w:tcBorders>
            <w:shd w:val="clear" w:color="auto" w:fill="F2F2F2" w:themeFill="background1" w:themeFillShade="F2"/>
            <w:vAlign w:val="center"/>
          </w:tcPr>
          <w:p w14:paraId="76A719F1" w14:textId="45A75C04" w:rsidR="000A01DA" w:rsidRPr="003403FF" w:rsidRDefault="000A01DA" w:rsidP="000A01DA">
            <w:pPr>
              <w:pStyle w:val="xSkjemaTekst"/>
              <w:rPr>
                <w:rFonts w:eastAsia="Calibri"/>
              </w:rPr>
            </w:pPr>
          </w:p>
        </w:tc>
        <w:tc>
          <w:tcPr>
            <w:tcW w:w="303" w:type="pct"/>
            <w:gridSpan w:val="2"/>
            <w:tcBorders>
              <w:top w:val="nil"/>
            </w:tcBorders>
            <w:shd w:val="clear" w:color="auto" w:fill="F2F2F2" w:themeFill="background1" w:themeFillShade="F2"/>
            <w:vAlign w:val="center"/>
          </w:tcPr>
          <w:p w14:paraId="039B2C63" w14:textId="77777777" w:rsidR="000A01DA" w:rsidRPr="009228D3" w:rsidRDefault="000A01DA" w:rsidP="000A01DA">
            <w:pPr>
              <w:pStyle w:val="xSkjemaTekst"/>
              <w:jc w:val="center"/>
              <w:rPr>
                <w:rFonts w:eastAsia="Calibri"/>
                <w:bCs w:val="0"/>
              </w:rPr>
            </w:pPr>
          </w:p>
        </w:tc>
        <w:tc>
          <w:tcPr>
            <w:tcW w:w="303" w:type="pct"/>
            <w:tcBorders>
              <w:top w:val="nil"/>
            </w:tcBorders>
            <w:shd w:val="clear" w:color="auto" w:fill="F2F2F2" w:themeFill="background1" w:themeFillShade="F2"/>
            <w:vAlign w:val="center"/>
          </w:tcPr>
          <w:p w14:paraId="730292ED" w14:textId="77777777" w:rsidR="000A01DA" w:rsidRPr="009228D3" w:rsidRDefault="000A01DA" w:rsidP="000A01DA">
            <w:pPr>
              <w:pStyle w:val="xSkjemaTekst"/>
              <w:jc w:val="center"/>
              <w:rPr>
                <w:rFonts w:eastAsia="Calibri"/>
                <w:bCs w:val="0"/>
              </w:rPr>
            </w:pPr>
          </w:p>
        </w:tc>
        <w:tc>
          <w:tcPr>
            <w:tcW w:w="303" w:type="pct"/>
            <w:tcBorders>
              <w:top w:val="nil"/>
            </w:tcBorders>
            <w:shd w:val="clear" w:color="auto" w:fill="F2F2F2" w:themeFill="background1" w:themeFillShade="F2"/>
            <w:vAlign w:val="center"/>
          </w:tcPr>
          <w:p w14:paraId="44CB7A72" w14:textId="5F6520C7" w:rsidR="000A01DA" w:rsidRDefault="000A01DA" w:rsidP="000A01DA">
            <w:pPr>
              <w:pStyle w:val="xSkjemaTekst"/>
              <w:jc w:val="center"/>
              <w:rPr>
                <w:rFonts w:eastAsia="Calibri"/>
                <w:bCs w:val="0"/>
              </w:rPr>
            </w:pPr>
          </w:p>
        </w:tc>
        <w:tc>
          <w:tcPr>
            <w:tcW w:w="317" w:type="pct"/>
            <w:tcBorders>
              <w:top w:val="nil"/>
            </w:tcBorders>
            <w:shd w:val="clear" w:color="auto" w:fill="F2F2F2" w:themeFill="background1" w:themeFillShade="F2"/>
            <w:vAlign w:val="center"/>
          </w:tcPr>
          <w:p w14:paraId="4D253411" w14:textId="77777777" w:rsidR="000A01DA" w:rsidRPr="009228D3" w:rsidRDefault="000A01DA" w:rsidP="000A01DA">
            <w:pPr>
              <w:pStyle w:val="xSkjemaTekst"/>
              <w:jc w:val="center"/>
              <w:rPr>
                <w:rFonts w:eastAsia="Calibri"/>
                <w:bCs w:val="0"/>
              </w:rPr>
            </w:pPr>
          </w:p>
        </w:tc>
      </w:tr>
      <w:tr w:rsidR="000A01DA" w:rsidRPr="00D35825" w14:paraId="1E798F9D" w14:textId="77777777" w:rsidTr="000A01DA">
        <w:trPr>
          <w:cantSplit/>
          <w:trHeight w:hRule="exact" w:val="289"/>
        </w:trPr>
        <w:tc>
          <w:tcPr>
            <w:tcW w:w="3775" w:type="pct"/>
            <w:gridSpan w:val="2"/>
            <w:tcBorders>
              <w:top w:val="nil"/>
              <w:bottom w:val="dashed" w:sz="4" w:space="0" w:color="A19589"/>
            </w:tcBorders>
            <w:shd w:val="clear" w:color="auto" w:fill="auto"/>
            <w:vAlign w:val="center"/>
          </w:tcPr>
          <w:p w14:paraId="641880C5" w14:textId="77777777" w:rsidR="000A01DA" w:rsidRDefault="000A01DA" w:rsidP="000A01DA">
            <w:pPr>
              <w:pStyle w:val="xSkjemaTekst"/>
              <w:rPr>
                <w:rFonts w:eastAsia="Calibri"/>
              </w:rPr>
            </w:pPr>
          </w:p>
        </w:tc>
        <w:tc>
          <w:tcPr>
            <w:tcW w:w="303" w:type="pct"/>
            <w:gridSpan w:val="2"/>
            <w:tcBorders>
              <w:top w:val="nil"/>
              <w:bottom w:val="dashed" w:sz="4" w:space="0" w:color="A19589"/>
            </w:tcBorders>
            <w:shd w:val="clear" w:color="auto" w:fill="auto"/>
            <w:vAlign w:val="center"/>
          </w:tcPr>
          <w:p w14:paraId="1B10EA33" w14:textId="77777777" w:rsidR="000A01DA" w:rsidRPr="009228D3" w:rsidRDefault="000A01DA" w:rsidP="000A01DA">
            <w:pPr>
              <w:pStyle w:val="xSkjemaTekst"/>
              <w:jc w:val="center"/>
              <w:rPr>
                <w:rFonts w:eastAsia="Calibri"/>
                <w:bCs w:val="0"/>
              </w:rPr>
            </w:pPr>
          </w:p>
        </w:tc>
        <w:tc>
          <w:tcPr>
            <w:tcW w:w="303" w:type="pct"/>
            <w:tcBorders>
              <w:top w:val="nil"/>
              <w:bottom w:val="dashed" w:sz="4" w:space="0" w:color="A19589"/>
            </w:tcBorders>
            <w:shd w:val="clear" w:color="auto" w:fill="auto"/>
            <w:vAlign w:val="center"/>
          </w:tcPr>
          <w:p w14:paraId="72F557D4" w14:textId="77777777" w:rsidR="000A01DA" w:rsidRPr="009228D3" w:rsidRDefault="000A01DA" w:rsidP="000A01DA">
            <w:pPr>
              <w:pStyle w:val="xSkjemaTekst"/>
              <w:jc w:val="center"/>
              <w:rPr>
                <w:rFonts w:eastAsia="Calibri"/>
                <w:bCs w:val="0"/>
              </w:rPr>
            </w:pPr>
          </w:p>
        </w:tc>
        <w:tc>
          <w:tcPr>
            <w:tcW w:w="303" w:type="pct"/>
            <w:tcBorders>
              <w:top w:val="nil"/>
              <w:bottom w:val="dashed" w:sz="4" w:space="0" w:color="A19589"/>
            </w:tcBorders>
            <w:shd w:val="clear" w:color="auto" w:fill="auto"/>
            <w:vAlign w:val="center"/>
          </w:tcPr>
          <w:p w14:paraId="49374DC9" w14:textId="77777777" w:rsidR="000A01DA" w:rsidRPr="009228D3" w:rsidRDefault="000A01DA" w:rsidP="000A01DA">
            <w:pPr>
              <w:pStyle w:val="xSkjemaTekst"/>
              <w:jc w:val="center"/>
              <w:rPr>
                <w:rFonts w:eastAsia="Calibri"/>
                <w:bCs w:val="0"/>
              </w:rPr>
            </w:pPr>
          </w:p>
        </w:tc>
        <w:tc>
          <w:tcPr>
            <w:tcW w:w="317" w:type="pct"/>
            <w:tcBorders>
              <w:top w:val="nil"/>
              <w:bottom w:val="dashed" w:sz="4" w:space="0" w:color="A19589"/>
            </w:tcBorders>
            <w:shd w:val="clear" w:color="auto" w:fill="auto"/>
            <w:vAlign w:val="center"/>
          </w:tcPr>
          <w:p w14:paraId="69AFF5E7" w14:textId="77777777" w:rsidR="000A01DA" w:rsidRPr="009228D3" w:rsidRDefault="000A01DA" w:rsidP="000A01DA">
            <w:pPr>
              <w:pStyle w:val="xSkjemaTekst"/>
              <w:jc w:val="center"/>
              <w:rPr>
                <w:rFonts w:eastAsia="Calibri"/>
                <w:bCs w:val="0"/>
              </w:rPr>
            </w:pPr>
          </w:p>
        </w:tc>
      </w:tr>
      <w:tr w:rsidR="000A01DA" w:rsidRPr="00D35825" w14:paraId="36DAD8BD" w14:textId="77777777" w:rsidTr="000A01DA">
        <w:trPr>
          <w:trHeight w:hRule="exact" w:val="737"/>
        </w:trPr>
        <w:tc>
          <w:tcPr>
            <w:tcW w:w="2290" w:type="pct"/>
            <w:tcBorders>
              <w:top w:val="dashed" w:sz="4" w:space="0" w:color="A19589"/>
              <w:bottom w:val="dashed" w:sz="4" w:space="0" w:color="A19589"/>
            </w:tcBorders>
          </w:tcPr>
          <w:p w14:paraId="388734B4" w14:textId="77777777" w:rsidR="000A01DA" w:rsidRPr="00D35825" w:rsidRDefault="000A01DA" w:rsidP="000A01DA">
            <w:pPr>
              <w:pStyle w:val="xSkjemaTittel"/>
            </w:pPr>
            <w:r w:rsidRPr="00D35825">
              <w:t>PROSJEKTNR / SAK NR</w:t>
            </w:r>
          </w:p>
          <w:sdt>
            <w:sdtPr>
              <w:alias w:val="Prosjektnr"/>
              <w:tag w:val="Prosjektnr"/>
              <w:id w:val="268959917"/>
              <w:placeholder>
                <w:docPart w:val="1A765B8FB3414B5091E0DD510905DB0D"/>
              </w:placeholder>
              <w:dataBinding w:xpath="/ns0:ccMap[1]/ns0:ccElement_268959917" w:storeItemID="{91A57853-7094-43C0-9A60-3558C47563DD}"/>
              <w:text/>
            </w:sdtPr>
            <w:sdtContent>
              <w:p w14:paraId="35FDBFD9" w14:textId="1172E48E" w:rsidR="000A01DA" w:rsidRPr="00E763BC" w:rsidRDefault="000A01DA" w:rsidP="000A01DA">
                <w:pPr>
                  <w:pStyle w:val="xSkjemaTekst"/>
                </w:pPr>
                <w:r>
                  <w:t>502003419</w:t>
                </w:r>
              </w:p>
            </w:sdtContent>
          </w:sdt>
        </w:tc>
        <w:tc>
          <w:tcPr>
            <w:tcW w:w="1563" w:type="pct"/>
            <w:gridSpan w:val="2"/>
            <w:tcBorders>
              <w:top w:val="dashed" w:sz="4" w:space="0" w:color="A19589"/>
              <w:bottom w:val="dashed" w:sz="4" w:space="0" w:color="A19589"/>
            </w:tcBorders>
          </w:tcPr>
          <w:p w14:paraId="62B5B53B" w14:textId="77777777" w:rsidR="000A01DA" w:rsidRPr="00D35825" w:rsidRDefault="000A01DA" w:rsidP="000A01DA">
            <w:pPr>
              <w:pStyle w:val="xSkjemaTittel"/>
            </w:pPr>
            <w:r w:rsidRPr="00D35825">
              <w:t>DATO</w:t>
            </w:r>
          </w:p>
          <w:p w14:paraId="6FF68A9F" w14:textId="3946EB6F" w:rsidR="000A01DA" w:rsidRPr="00D35825" w:rsidRDefault="000A01DA" w:rsidP="000A01DA">
            <w:pPr>
              <w:pStyle w:val="xSkjemaTekst"/>
            </w:pPr>
            <w:bookmarkStart w:id="0" w:name="Dato"/>
            <w:r>
              <w:t>2024-06-0</w:t>
            </w:r>
            <w:bookmarkEnd w:id="0"/>
            <w:r>
              <w:t>4</w:t>
            </w:r>
          </w:p>
        </w:tc>
        <w:tc>
          <w:tcPr>
            <w:tcW w:w="1147" w:type="pct"/>
            <w:gridSpan w:val="4"/>
            <w:tcBorders>
              <w:top w:val="dashed" w:sz="4" w:space="0" w:color="A19589"/>
              <w:bottom w:val="dashed" w:sz="4" w:space="0" w:color="A19589"/>
            </w:tcBorders>
          </w:tcPr>
          <w:p w14:paraId="6030EF12" w14:textId="77777777" w:rsidR="000A01DA" w:rsidRPr="00D35825" w:rsidRDefault="000A01DA" w:rsidP="000A01DA">
            <w:pPr>
              <w:pStyle w:val="xSkjemaTittel"/>
            </w:pPr>
            <w:r>
              <w:t>GRADERING</w:t>
            </w:r>
            <w:r w:rsidRPr="00D35825">
              <w:t xml:space="preserve"> </w:t>
            </w:r>
          </w:p>
          <w:sdt>
            <w:sdtPr>
              <w:id w:val="2505100"/>
              <w:placeholder>
                <w:docPart w:val="A4EF9E2BA753429B846FC51C588AA0B7"/>
              </w:placeholder>
              <w:comboBox>
                <w:listItem w:displayText="Fortrolig" w:value="Fortrolig"/>
                <w:listItem w:displayText="Åpen" w:value="Åpen"/>
                <w:listItem w:displayText="Intern" w:value="Intern"/>
                <w:listItem w:displayText="Strengt fortrolig" w:value="Strengt fortrolig"/>
              </w:comboBox>
            </w:sdtPr>
            <w:sdtContent>
              <w:p w14:paraId="50506260" w14:textId="2DA7928E" w:rsidR="000A01DA" w:rsidRPr="00D35825" w:rsidRDefault="000A01DA" w:rsidP="000A01DA">
                <w:pPr>
                  <w:pStyle w:val="xSkjemaTekst"/>
                </w:pPr>
                <w:r>
                  <w:t>Intern</w:t>
                </w:r>
              </w:p>
            </w:sdtContent>
          </w:sdt>
        </w:tc>
      </w:tr>
    </w:tbl>
    <w:p w14:paraId="04B998AA" w14:textId="77777777" w:rsidR="007373CC" w:rsidRPr="00D35825" w:rsidRDefault="007373CC" w:rsidP="00B65F9D"/>
    <w:p w14:paraId="5F22689B" w14:textId="166EA483" w:rsidR="004233A4" w:rsidRDefault="000B09B7">
      <w:pPr>
        <w:tabs>
          <w:tab w:val="clear" w:pos="284"/>
        </w:tabs>
        <w:spacing w:before="0"/>
      </w:pPr>
      <w:r>
        <w:t xml:space="preserve">Velkommen til </w:t>
      </w:r>
      <w:r w:rsidR="00D35CFD">
        <w:t>sommerjobb ved SINTEF Energi</w:t>
      </w:r>
      <w:r w:rsidR="00F71B11">
        <w:t>!</w:t>
      </w:r>
      <w:r w:rsidR="00D35CFD">
        <w:t xml:space="preserve"> </w:t>
      </w:r>
      <w:r w:rsidR="009D049C">
        <w:t xml:space="preserve">Dette notatet er ment som en </w:t>
      </w:r>
      <w:r w:rsidR="00F71B11">
        <w:t xml:space="preserve">introduksjon </w:t>
      </w:r>
      <w:r w:rsidR="00576F2A">
        <w:t xml:space="preserve">til sommerprosjektet. </w:t>
      </w:r>
      <w:r w:rsidR="0087789D">
        <w:t xml:space="preserve">Det inneholder </w:t>
      </w:r>
      <w:r w:rsidR="0077623A">
        <w:t>en del</w:t>
      </w:r>
      <w:r w:rsidR="0087789D">
        <w:t xml:space="preserve"> nødvendig bakgrunnsinfor</w:t>
      </w:r>
      <w:r w:rsidR="0077623A">
        <w:t xml:space="preserve">masjon og mer detaljerte beskrivelser av </w:t>
      </w:r>
      <w:r w:rsidR="007903DA">
        <w:t xml:space="preserve">arbeidsoppgavene for sommeren. </w:t>
      </w:r>
    </w:p>
    <w:p w14:paraId="7482180C" w14:textId="77777777" w:rsidR="001F080B" w:rsidRDefault="001F080B">
      <w:pPr>
        <w:tabs>
          <w:tab w:val="clear" w:pos="284"/>
        </w:tabs>
        <w:spacing w:before="0"/>
      </w:pPr>
    </w:p>
    <w:p w14:paraId="4613DAA6" w14:textId="509CB0AB" w:rsidR="00BE1070" w:rsidRDefault="00BE1070" w:rsidP="00FC7137">
      <w:pPr>
        <w:pStyle w:val="xBrdtekst"/>
      </w:pPr>
    </w:p>
    <w:sdt>
      <w:sdtPr>
        <w:rPr>
          <w:rFonts w:ascii="Times New Roman" w:eastAsia="Times New Roman" w:hAnsi="Times New Roman" w:cs="Times New Roman"/>
          <w:color w:val="auto"/>
          <w:sz w:val="22"/>
          <w:szCs w:val="24"/>
        </w:rPr>
        <w:id w:val="-404913075"/>
        <w:docPartObj>
          <w:docPartGallery w:val="Table of Contents"/>
          <w:docPartUnique/>
        </w:docPartObj>
      </w:sdtPr>
      <w:sdtEndPr>
        <w:rPr>
          <w:b/>
          <w:bCs/>
          <w:noProof/>
        </w:rPr>
      </w:sdtEndPr>
      <w:sdtContent>
        <w:p w14:paraId="389F9F82" w14:textId="583AA7A9" w:rsidR="00195E9F" w:rsidRDefault="00195E9F">
          <w:pPr>
            <w:pStyle w:val="TOCHeading"/>
          </w:pPr>
          <w:r>
            <w:t>Innhold</w:t>
          </w:r>
        </w:p>
        <w:p w14:paraId="4DA27E1B" w14:textId="57FB8E64" w:rsidR="00ED01CB" w:rsidRPr="00ED01CB" w:rsidRDefault="00195E9F">
          <w:pPr>
            <w:pStyle w:val="TOC1"/>
            <w:rPr>
              <w:rFonts w:asciiTheme="minorHAnsi" w:eastAsiaTheme="minorEastAsia" w:hAnsiTheme="minorHAnsi" w:cstheme="minorBidi"/>
              <w:kern w:val="2"/>
              <w:sz w:val="32"/>
              <w:szCs w:val="32"/>
              <w14:ligatures w14:val="standardContextual"/>
            </w:rPr>
          </w:pPr>
          <w:r w:rsidRPr="00ED01CB">
            <w:rPr>
              <w:sz w:val="52"/>
              <w:szCs w:val="52"/>
            </w:rPr>
            <w:fldChar w:fldCharType="begin"/>
          </w:r>
          <w:r w:rsidRPr="00ED01CB">
            <w:rPr>
              <w:sz w:val="52"/>
              <w:szCs w:val="52"/>
            </w:rPr>
            <w:instrText xml:space="preserve"> TOC \o "1-3" \h \z \u </w:instrText>
          </w:r>
          <w:r w:rsidRPr="00ED01CB">
            <w:rPr>
              <w:sz w:val="52"/>
              <w:szCs w:val="52"/>
            </w:rPr>
            <w:fldChar w:fldCharType="separate"/>
          </w:r>
          <w:hyperlink w:anchor="_Toc168652654" w:history="1">
            <w:r w:rsidR="00ED01CB" w:rsidRPr="00ED01CB">
              <w:rPr>
                <w:rStyle w:val="Hyperlink"/>
                <w:sz w:val="20"/>
                <w:szCs w:val="32"/>
              </w:rPr>
              <w:t>1</w:t>
            </w:r>
            <w:r w:rsidR="00ED01CB" w:rsidRPr="00ED01CB">
              <w:rPr>
                <w:rFonts w:asciiTheme="minorHAnsi" w:eastAsiaTheme="minorEastAsia" w:hAnsiTheme="minorHAnsi" w:cstheme="minorBidi"/>
                <w:kern w:val="2"/>
                <w:sz w:val="32"/>
                <w:szCs w:val="32"/>
                <w14:ligatures w14:val="standardContextual"/>
              </w:rPr>
              <w:tab/>
            </w:r>
            <w:r w:rsidR="00ED01CB" w:rsidRPr="00ED01CB">
              <w:rPr>
                <w:rStyle w:val="Hyperlink"/>
                <w:sz w:val="20"/>
                <w:szCs w:val="32"/>
              </w:rPr>
              <w:t>Generell informasjon</w:t>
            </w:r>
            <w:r w:rsidR="00ED01CB" w:rsidRPr="00ED01CB">
              <w:rPr>
                <w:webHidden/>
                <w:sz w:val="20"/>
                <w:szCs w:val="32"/>
              </w:rPr>
              <w:tab/>
            </w:r>
            <w:r w:rsidR="00ED01CB" w:rsidRPr="00ED01CB">
              <w:rPr>
                <w:webHidden/>
                <w:sz w:val="20"/>
                <w:szCs w:val="32"/>
              </w:rPr>
              <w:fldChar w:fldCharType="begin"/>
            </w:r>
            <w:r w:rsidR="00ED01CB" w:rsidRPr="00ED01CB">
              <w:rPr>
                <w:webHidden/>
                <w:sz w:val="20"/>
                <w:szCs w:val="32"/>
              </w:rPr>
              <w:instrText xml:space="preserve"> PAGEREF _Toc168652654 \h </w:instrText>
            </w:r>
            <w:r w:rsidR="00ED01CB" w:rsidRPr="00ED01CB">
              <w:rPr>
                <w:webHidden/>
                <w:sz w:val="20"/>
                <w:szCs w:val="32"/>
              </w:rPr>
            </w:r>
            <w:r w:rsidR="00ED01CB" w:rsidRPr="00ED01CB">
              <w:rPr>
                <w:webHidden/>
                <w:sz w:val="20"/>
                <w:szCs w:val="32"/>
              </w:rPr>
              <w:fldChar w:fldCharType="separate"/>
            </w:r>
            <w:r w:rsidR="00ED01CB" w:rsidRPr="00ED01CB">
              <w:rPr>
                <w:webHidden/>
                <w:sz w:val="20"/>
                <w:szCs w:val="32"/>
              </w:rPr>
              <w:t>2</w:t>
            </w:r>
            <w:r w:rsidR="00ED01CB" w:rsidRPr="00ED01CB">
              <w:rPr>
                <w:webHidden/>
                <w:sz w:val="20"/>
                <w:szCs w:val="32"/>
              </w:rPr>
              <w:fldChar w:fldCharType="end"/>
            </w:r>
          </w:hyperlink>
        </w:p>
        <w:p w14:paraId="6DCCB5AF" w14:textId="50BCC543" w:rsidR="00ED01CB" w:rsidRPr="00ED01CB" w:rsidRDefault="00ED01CB">
          <w:pPr>
            <w:pStyle w:val="TOC1"/>
            <w:rPr>
              <w:rFonts w:asciiTheme="minorHAnsi" w:eastAsiaTheme="minorEastAsia" w:hAnsiTheme="minorHAnsi" w:cstheme="minorBidi"/>
              <w:kern w:val="2"/>
              <w:sz w:val="32"/>
              <w:szCs w:val="32"/>
              <w14:ligatures w14:val="standardContextual"/>
            </w:rPr>
          </w:pPr>
          <w:hyperlink w:anchor="_Toc168652655" w:history="1">
            <w:r w:rsidRPr="00ED01CB">
              <w:rPr>
                <w:rStyle w:val="Hyperlink"/>
                <w:sz w:val="20"/>
                <w:szCs w:val="32"/>
              </w:rPr>
              <w:t>2</w:t>
            </w:r>
            <w:r w:rsidRPr="00ED01CB">
              <w:rPr>
                <w:rFonts w:asciiTheme="minorHAnsi" w:eastAsiaTheme="minorEastAsia" w:hAnsiTheme="minorHAnsi" w:cstheme="minorBidi"/>
                <w:kern w:val="2"/>
                <w:sz w:val="32"/>
                <w:szCs w:val="32"/>
                <w14:ligatures w14:val="standardContextual"/>
              </w:rPr>
              <w:tab/>
            </w:r>
            <w:r w:rsidRPr="00ED01CB">
              <w:rPr>
                <w:rStyle w:val="Hyperlink"/>
                <w:sz w:val="20"/>
                <w:szCs w:val="32"/>
              </w:rPr>
              <w:t>Bakgrunn for prosjektet</w:t>
            </w:r>
            <w:r w:rsidRPr="00ED01CB">
              <w:rPr>
                <w:webHidden/>
                <w:sz w:val="20"/>
                <w:szCs w:val="32"/>
              </w:rPr>
              <w:tab/>
            </w:r>
            <w:r w:rsidRPr="00ED01CB">
              <w:rPr>
                <w:webHidden/>
                <w:sz w:val="20"/>
                <w:szCs w:val="32"/>
              </w:rPr>
              <w:fldChar w:fldCharType="begin"/>
            </w:r>
            <w:r w:rsidRPr="00ED01CB">
              <w:rPr>
                <w:webHidden/>
                <w:sz w:val="20"/>
                <w:szCs w:val="32"/>
              </w:rPr>
              <w:instrText xml:space="preserve"> PAGEREF _Toc168652655 \h </w:instrText>
            </w:r>
            <w:r w:rsidRPr="00ED01CB">
              <w:rPr>
                <w:webHidden/>
                <w:sz w:val="20"/>
                <w:szCs w:val="32"/>
              </w:rPr>
            </w:r>
            <w:r w:rsidRPr="00ED01CB">
              <w:rPr>
                <w:webHidden/>
                <w:sz w:val="20"/>
                <w:szCs w:val="32"/>
              </w:rPr>
              <w:fldChar w:fldCharType="separate"/>
            </w:r>
            <w:r w:rsidRPr="00ED01CB">
              <w:rPr>
                <w:webHidden/>
                <w:sz w:val="20"/>
                <w:szCs w:val="32"/>
              </w:rPr>
              <w:t>2</w:t>
            </w:r>
            <w:r w:rsidRPr="00ED01CB">
              <w:rPr>
                <w:webHidden/>
                <w:sz w:val="20"/>
                <w:szCs w:val="32"/>
              </w:rPr>
              <w:fldChar w:fldCharType="end"/>
            </w:r>
          </w:hyperlink>
        </w:p>
        <w:p w14:paraId="6162FFA5" w14:textId="748E2125" w:rsidR="00ED01CB" w:rsidRPr="00ED01CB" w:rsidRDefault="00ED01CB">
          <w:pPr>
            <w:pStyle w:val="TOC1"/>
            <w:rPr>
              <w:rFonts w:asciiTheme="minorHAnsi" w:eastAsiaTheme="minorEastAsia" w:hAnsiTheme="minorHAnsi" w:cstheme="minorBidi"/>
              <w:kern w:val="2"/>
              <w:sz w:val="32"/>
              <w:szCs w:val="32"/>
              <w14:ligatures w14:val="standardContextual"/>
            </w:rPr>
          </w:pPr>
          <w:hyperlink w:anchor="_Toc168652656" w:history="1">
            <w:r w:rsidRPr="00ED01CB">
              <w:rPr>
                <w:rStyle w:val="Hyperlink"/>
                <w:sz w:val="20"/>
                <w:szCs w:val="32"/>
              </w:rPr>
              <w:t>3</w:t>
            </w:r>
            <w:r w:rsidRPr="00ED01CB">
              <w:rPr>
                <w:rFonts w:asciiTheme="minorHAnsi" w:eastAsiaTheme="minorEastAsia" w:hAnsiTheme="minorHAnsi" w:cstheme="minorBidi"/>
                <w:kern w:val="2"/>
                <w:sz w:val="32"/>
                <w:szCs w:val="32"/>
                <w14:ligatures w14:val="standardContextual"/>
              </w:rPr>
              <w:tab/>
            </w:r>
            <w:r w:rsidRPr="00ED01CB">
              <w:rPr>
                <w:rStyle w:val="Hyperlink"/>
                <w:sz w:val="20"/>
                <w:szCs w:val="32"/>
              </w:rPr>
              <w:t>Arbeidsoppgaver</w:t>
            </w:r>
            <w:r w:rsidRPr="00ED01CB">
              <w:rPr>
                <w:webHidden/>
                <w:sz w:val="20"/>
                <w:szCs w:val="32"/>
              </w:rPr>
              <w:tab/>
            </w:r>
            <w:r w:rsidRPr="00ED01CB">
              <w:rPr>
                <w:webHidden/>
                <w:sz w:val="20"/>
                <w:szCs w:val="32"/>
              </w:rPr>
              <w:fldChar w:fldCharType="begin"/>
            </w:r>
            <w:r w:rsidRPr="00ED01CB">
              <w:rPr>
                <w:webHidden/>
                <w:sz w:val="20"/>
                <w:szCs w:val="32"/>
              </w:rPr>
              <w:instrText xml:space="preserve"> PAGEREF _Toc168652656 \h </w:instrText>
            </w:r>
            <w:r w:rsidRPr="00ED01CB">
              <w:rPr>
                <w:webHidden/>
                <w:sz w:val="20"/>
                <w:szCs w:val="32"/>
              </w:rPr>
            </w:r>
            <w:r w:rsidRPr="00ED01CB">
              <w:rPr>
                <w:webHidden/>
                <w:sz w:val="20"/>
                <w:szCs w:val="32"/>
              </w:rPr>
              <w:fldChar w:fldCharType="separate"/>
            </w:r>
            <w:r w:rsidRPr="00ED01CB">
              <w:rPr>
                <w:webHidden/>
                <w:sz w:val="20"/>
                <w:szCs w:val="32"/>
              </w:rPr>
              <w:t>3</w:t>
            </w:r>
            <w:r w:rsidRPr="00ED01CB">
              <w:rPr>
                <w:webHidden/>
                <w:sz w:val="20"/>
                <w:szCs w:val="32"/>
              </w:rPr>
              <w:fldChar w:fldCharType="end"/>
            </w:r>
          </w:hyperlink>
        </w:p>
        <w:p w14:paraId="2DF64D8F" w14:textId="5F2E0B53" w:rsidR="00ED01CB" w:rsidRPr="00ED01CB" w:rsidRDefault="00ED01CB">
          <w:pPr>
            <w:pStyle w:val="TOC1"/>
            <w:rPr>
              <w:rFonts w:asciiTheme="minorHAnsi" w:eastAsiaTheme="minorEastAsia" w:hAnsiTheme="minorHAnsi" w:cstheme="minorBidi"/>
              <w:kern w:val="2"/>
              <w:sz w:val="32"/>
              <w:szCs w:val="32"/>
              <w14:ligatures w14:val="standardContextual"/>
            </w:rPr>
          </w:pPr>
          <w:hyperlink w:anchor="_Toc168652657" w:history="1">
            <w:r w:rsidRPr="00ED01CB">
              <w:rPr>
                <w:rStyle w:val="Hyperlink"/>
                <w:sz w:val="20"/>
                <w:szCs w:val="32"/>
              </w:rPr>
              <w:t>4</w:t>
            </w:r>
            <w:r w:rsidRPr="00ED01CB">
              <w:rPr>
                <w:rFonts w:asciiTheme="minorHAnsi" w:eastAsiaTheme="minorEastAsia" w:hAnsiTheme="minorHAnsi" w:cstheme="minorBidi"/>
                <w:kern w:val="2"/>
                <w:sz w:val="32"/>
                <w:szCs w:val="32"/>
                <w14:ligatures w14:val="standardContextual"/>
              </w:rPr>
              <w:tab/>
            </w:r>
            <w:r w:rsidRPr="00ED01CB">
              <w:rPr>
                <w:rStyle w:val="Hyperlink"/>
                <w:sz w:val="20"/>
                <w:szCs w:val="32"/>
              </w:rPr>
              <w:t>Leveranser</w:t>
            </w:r>
            <w:r w:rsidRPr="00ED01CB">
              <w:rPr>
                <w:webHidden/>
                <w:sz w:val="20"/>
                <w:szCs w:val="32"/>
              </w:rPr>
              <w:tab/>
            </w:r>
            <w:r w:rsidRPr="00ED01CB">
              <w:rPr>
                <w:webHidden/>
                <w:sz w:val="20"/>
                <w:szCs w:val="32"/>
              </w:rPr>
              <w:fldChar w:fldCharType="begin"/>
            </w:r>
            <w:r w:rsidRPr="00ED01CB">
              <w:rPr>
                <w:webHidden/>
                <w:sz w:val="20"/>
                <w:szCs w:val="32"/>
              </w:rPr>
              <w:instrText xml:space="preserve"> PAGEREF _Toc168652657 \h </w:instrText>
            </w:r>
            <w:r w:rsidRPr="00ED01CB">
              <w:rPr>
                <w:webHidden/>
                <w:sz w:val="20"/>
                <w:szCs w:val="32"/>
              </w:rPr>
            </w:r>
            <w:r w:rsidRPr="00ED01CB">
              <w:rPr>
                <w:webHidden/>
                <w:sz w:val="20"/>
                <w:szCs w:val="32"/>
              </w:rPr>
              <w:fldChar w:fldCharType="separate"/>
            </w:r>
            <w:r w:rsidRPr="00ED01CB">
              <w:rPr>
                <w:webHidden/>
                <w:sz w:val="20"/>
                <w:szCs w:val="32"/>
              </w:rPr>
              <w:t>4</w:t>
            </w:r>
            <w:r w:rsidRPr="00ED01CB">
              <w:rPr>
                <w:webHidden/>
                <w:sz w:val="20"/>
                <w:szCs w:val="32"/>
              </w:rPr>
              <w:fldChar w:fldCharType="end"/>
            </w:r>
          </w:hyperlink>
        </w:p>
        <w:p w14:paraId="5EB705C8" w14:textId="5D0A4103" w:rsidR="00195E9F" w:rsidRDefault="00195E9F">
          <w:r w:rsidRPr="00ED01CB">
            <w:rPr>
              <w:b/>
              <w:bCs/>
              <w:noProof/>
              <w:sz w:val="52"/>
              <w:szCs w:val="52"/>
            </w:rPr>
            <w:fldChar w:fldCharType="end"/>
          </w:r>
        </w:p>
      </w:sdtContent>
    </w:sdt>
    <w:p w14:paraId="26326205" w14:textId="7C595626" w:rsidR="006F1384" w:rsidRDefault="006F1384" w:rsidP="00FC7137">
      <w:pPr>
        <w:pStyle w:val="xBrdtekst"/>
        <w:rPr>
          <w:lang w:val="en-US"/>
        </w:rPr>
      </w:pPr>
    </w:p>
    <w:p w14:paraId="0A4AECDD" w14:textId="776D93E7" w:rsidR="005E58EE" w:rsidRDefault="005E58EE" w:rsidP="00FC7137">
      <w:pPr>
        <w:pStyle w:val="xBrdtekst"/>
        <w:rPr>
          <w:lang w:val="en-US"/>
        </w:rPr>
      </w:pPr>
    </w:p>
    <w:p w14:paraId="41CFF8E8" w14:textId="628CBD03" w:rsidR="005E58EE" w:rsidRDefault="005E58EE" w:rsidP="00FC7137">
      <w:pPr>
        <w:pStyle w:val="xBrdtekst"/>
        <w:rPr>
          <w:lang w:val="en-US"/>
        </w:rPr>
      </w:pPr>
    </w:p>
    <w:p w14:paraId="4C3C0909" w14:textId="36337C28" w:rsidR="005E58EE" w:rsidRDefault="005E58EE" w:rsidP="00FC7137">
      <w:pPr>
        <w:pStyle w:val="xBrdtekst"/>
        <w:rPr>
          <w:lang w:val="en-US"/>
        </w:rPr>
      </w:pPr>
    </w:p>
    <w:p w14:paraId="702ED4DC" w14:textId="4FA8DCF4" w:rsidR="005E58EE" w:rsidRDefault="005E58EE" w:rsidP="00FC7137">
      <w:pPr>
        <w:pStyle w:val="xBrdtekst"/>
        <w:rPr>
          <w:lang w:val="en-US"/>
        </w:rPr>
      </w:pPr>
    </w:p>
    <w:p w14:paraId="1C315F2D" w14:textId="2D1CEF5B" w:rsidR="005E58EE" w:rsidRDefault="005E58EE" w:rsidP="00FC7137">
      <w:pPr>
        <w:pStyle w:val="xBrdtekst"/>
        <w:rPr>
          <w:lang w:val="en-US"/>
        </w:rPr>
      </w:pPr>
    </w:p>
    <w:p w14:paraId="4A173DC4" w14:textId="78A95B85" w:rsidR="005E58EE" w:rsidRDefault="005E58EE" w:rsidP="00FC7137">
      <w:pPr>
        <w:pStyle w:val="xBrdtekst"/>
        <w:rPr>
          <w:lang w:val="en-US"/>
        </w:rPr>
      </w:pPr>
    </w:p>
    <w:p w14:paraId="2A828AF5" w14:textId="77777777" w:rsidR="001F080B" w:rsidRDefault="001F080B" w:rsidP="00FC7137">
      <w:pPr>
        <w:pStyle w:val="xBrdtekst"/>
        <w:rPr>
          <w:lang w:val="en-US"/>
        </w:rPr>
      </w:pPr>
    </w:p>
    <w:p w14:paraId="0CF4C565" w14:textId="77777777" w:rsidR="001F080B" w:rsidRDefault="001F080B" w:rsidP="00FC7137">
      <w:pPr>
        <w:pStyle w:val="xBrdtekst"/>
        <w:rPr>
          <w:lang w:val="en-US"/>
        </w:rPr>
      </w:pPr>
    </w:p>
    <w:p w14:paraId="1428FCEC" w14:textId="037BAA1A" w:rsidR="005E58EE" w:rsidRDefault="005E58EE" w:rsidP="00FC7137">
      <w:pPr>
        <w:pStyle w:val="xBrdtekst"/>
        <w:rPr>
          <w:lang w:val="en-US"/>
        </w:rPr>
      </w:pPr>
    </w:p>
    <w:p w14:paraId="14EA2A4C" w14:textId="766563A6" w:rsidR="005E58EE" w:rsidRDefault="005E58EE" w:rsidP="00FC7137">
      <w:pPr>
        <w:pStyle w:val="xBrdtekst"/>
        <w:rPr>
          <w:lang w:val="en-US"/>
        </w:rPr>
      </w:pPr>
    </w:p>
    <w:p w14:paraId="6D2EC061" w14:textId="5713CDEB" w:rsidR="005E58EE" w:rsidRPr="00C8502B" w:rsidRDefault="00A15EFD" w:rsidP="00C8502B">
      <w:pPr>
        <w:pStyle w:val="Heading1"/>
      </w:pPr>
      <w:bookmarkStart w:id="1" w:name="_Toc168652654"/>
      <w:r w:rsidRPr="00C8502B">
        <w:lastRenderedPageBreak/>
        <w:t xml:space="preserve">Generell </w:t>
      </w:r>
      <w:r w:rsidR="00545FC4" w:rsidRPr="00C8502B">
        <w:t>informasjon</w:t>
      </w:r>
      <w:bookmarkEnd w:id="1"/>
    </w:p>
    <w:p w14:paraId="14552CF7" w14:textId="398549D2" w:rsidR="00A15EFD" w:rsidRDefault="00505A1D" w:rsidP="00A15EFD">
      <w:r w:rsidRPr="00505A1D">
        <w:t>Her er noen praktiske o</w:t>
      </w:r>
      <w:r>
        <w:t>pplysninger:</w:t>
      </w:r>
    </w:p>
    <w:p w14:paraId="0CD8BA65" w14:textId="69C4B4AF" w:rsidR="001F080B" w:rsidRDefault="001F080B" w:rsidP="00253138">
      <w:pPr>
        <w:pStyle w:val="ListParagraph"/>
        <w:numPr>
          <w:ilvl w:val="0"/>
          <w:numId w:val="3"/>
        </w:numPr>
      </w:pPr>
      <w:r>
        <w:t xml:space="preserve">Kontorplasser for sommerforskere ved Gassteknologi og Termisk energi: </w:t>
      </w:r>
      <w:r w:rsidRPr="001F080B">
        <w:t>Møterom 126 i VATL, Gløshaugen. Rom C201 brukes siste dag, 16.</w:t>
      </w:r>
      <w:r>
        <w:t>08.</w:t>
      </w:r>
    </w:p>
    <w:p w14:paraId="036AC05E" w14:textId="0128D9D5" w:rsidR="002052ED" w:rsidRDefault="008F0261" w:rsidP="00253138">
      <w:pPr>
        <w:pStyle w:val="ListParagraph"/>
        <w:numPr>
          <w:ilvl w:val="0"/>
          <w:numId w:val="3"/>
        </w:numPr>
      </w:pPr>
      <w:r>
        <w:t>Arbeidstid</w:t>
      </w:r>
      <w:r w:rsidR="002052ED">
        <w:t>:</w:t>
      </w:r>
    </w:p>
    <w:p w14:paraId="0A685EAD" w14:textId="764EA885" w:rsidR="002052ED" w:rsidRDefault="002052ED" w:rsidP="00253138">
      <w:pPr>
        <w:pStyle w:val="ListParagraph"/>
        <w:numPr>
          <w:ilvl w:val="1"/>
          <w:numId w:val="3"/>
        </w:numPr>
      </w:pPr>
      <w:r>
        <w:t xml:space="preserve">Timene dine skal fordeles likt mellom </w:t>
      </w:r>
      <w:r w:rsidR="001F080B">
        <w:t>to</w:t>
      </w:r>
      <w:r>
        <w:t xml:space="preserve"> </w:t>
      </w:r>
      <w:r w:rsidR="001F080B">
        <w:t>oppgaver</w:t>
      </w:r>
      <w:r w:rsidR="00DE1F3C">
        <w:t xml:space="preserve">. </w:t>
      </w:r>
      <w:r w:rsidR="001F080B">
        <w:t xml:space="preserve">Veileder viser hvordan timer føres. </w:t>
      </w:r>
      <w:r w:rsidR="00117106">
        <w:t xml:space="preserve">Frist for </w:t>
      </w:r>
      <w:r w:rsidR="00DE1F3C">
        <w:t>time</w:t>
      </w:r>
      <w:r w:rsidR="00117106">
        <w:t>føring hver fredag og ved månedsskift</w:t>
      </w:r>
      <w:r w:rsidR="00DE1F3C">
        <w:t>e</w:t>
      </w:r>
    </w:p>
    <w:p w14:paraId="69CF48BE" w14:textId="18AD1EEC" w:rsidR="00C93F4F" w:rsidRDefault="008F0261" w:rsidP="00253138">
      <w:pPr>
        <w:pStyle w:val="ListParagraph"/>
        <w:numPr>
          <w:ilvl w:val="1"/>
          <w:numId w:val="3"/>
        </w:numPr>
      </w:pPr>
      <w:r>
        <w:t>Du kan v</w:t>
      </w:r>
      <w:r w:rsidR="00A05544">
        <w:t xml:space="preserve">elge mellom </w:t>
      </w:r>
      <w:r w:rsidR="00343991">
        <w:t>35 eller 40 timers uke</w:t>
      </w:r>
      <w:r w:rsidR="001F080B">
        <w:t xml:space="preserve"> (lønn per time)</w:t>
      </w:r>
    </w:p>
    <w:p w14:paraId="099E9FC4" w14:textId="419272B2" w:rsidR="00343991" w:rsidRDefault="00343991" w:rsidP="00253138">
      <w:pPr>
        <w:pStyle w:val="ListParagraph"/>
        <w:numPr>
          <w:ilvl w:val="1"/>
          <w:numId w:val="3"/>
        </w:numPr>
      </w:pPr>
      <w:r>
        <w:t>Opparbeiding av mertid og avspasering skal avtales med veileder</w:t>
      </w:r>
    </w:p>
    <w:p w14:paraId="5C253B59" w14:textId="102C4A76" w:rsidR="001F080B" w:rsidRDefault="001F080B" w:rsidP="00253138">
      <w:pPr>
        <w:pStyle w:val="ListParagraph"/>
        <w:numPr>
          <w:ilvl w:val="1"/>
          <w:numId w:val="3"/>
        </w:numPr>
      </w:pPr>
      <w:r>
        <w:t xml:space="preserve">2-4 uker ferie (08.07. – 21.07. er avtalt) </w:t>
      </w:r>
    </w:p>
    <w:p w14:paraId="559133CD" w14:textId="77777777" w:rsidR="00117106" w:rsidRDefault="00117106" w:rsidP="00253138">
      <w:pPr>
        <w:pStyle w:val="ListParagraph"/>
        <w:numPr>
          <w:ilvl w:val="0"/>
          <w:numId w:val="3"/>
        </w:numPr>
      </w:pPr>
      <w:r>
        <w:t xml:space="preserve">Oppsett av PC gjøres felles 11.06. </w:t>
      </w:r>
    </w:p>
    <w:p w14:paraId="3CEA26C6" w14:textId="2474DDD3" w:rsidR="00117106" w:rsidRDefault="00117106" w:rsidP="00253138">
      <w:pPr>
        <w:pStyle w:val="ListParagraph"/>
        <w:numPr>
          <w:ilvl w:val="0"/>
          <w:numId w:val="3"/>
        </w:numPr>
      </w:pPr>
      <w:r>
        <w:t>P</w:t>
      </w:r>
      <w:r>
        <w:t>ersonopplysninger</w:t>
      </w:r>
      <w:r>
        <w:t xml:space="preserve"> skal fylles ut</w:t>
      </w:r>
      <w:r>
        <w:t xml:space="preserve"> i Delphi (HR-system)</w:t>
      </w:r>
    </w:p>
    <w:p w14:paraId="4F8AB809" w14:textId="326EB4D4" w:rsidR="001F080B" w:rsidRDefault="001F080B" w:rsidP="00253138">
      <w:pPr>
        <w:pStyle w:val="ListParagraph"/>
        <w:numPr>
          <w:ilvl w:val="0"/>
          <w:numId w:val="3"/>
        </w:numPr>
      </w:pPr>
      <w:r>
        <w:t>Sommerforskerkonferanse 15.08. på Scandic Lerkendal</w:t>
      </w:r>
    </w:p>
    <w:p w14:paraId="55E8EA01" w14:textId="3A2A9748" w:rsidR="001F080B" w:rsidRDefault="001F080B" w:rsidP="00253138">
      <w:pPr>
        <w:pStyle w:val="ListParagraph"/>
        <w:numPr>
          <w:ilvl w:val="0"/>
          <w:numId w:val="3"/>
        </w:numPr>
      </w:pPr>
      <w:r>
        <w:t>Lever PC til hovedveileder siste dag</w:t>
      </w:r>
    </w:p>
    <w:p w14:paraId="1F681B33" w14:textId="65FCD443" w:rsidR="0006728C" w:rsidRDefault="000C1E44" w:rsidP="00253138">
      <w:pPr>
        <w:pStyle w:val="ListParagraph"/>
        <w:numPr>
          <w:ilvl w:val="0"/>
          <w:numId w:val="3"/>
        </w:numPr>
      </w:pPr>
      <w:r>
        <w:t>Kontaktinformasjon</w:t>
      </w:r>
      <w:r w:rsidR="001F080B">
        <w:t>:</w:t>
      </w:r>
    </w:p>
    <w:p w14:paraId="4ABFC013" w14:textId="77777777" w:rsidR="001F080B" w:rsidRDefault="001F080B" w:rsidP="001F080B">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17"/>
        <w:gridCol w:w="1797"/>
        <w:gridCol w:w="1239"/>
      </w:tblGrid>
      <w:tr w:rsidR="000A01DA" w:rsidRPr="0006728C" w14:paraId="55C141EB" w14:textId="77777777" w:rsidTr="000A01DA">
        <w:trPr>
          <w:trHeight w:val="272"/>
        </w:trPr>
        <w:tc>
          <w:tcPr>
            <w:tcW w:w="2734" w:type="dxa"/>
            <w:tcBorders>
              <w:bottom w:val="single" w:sz="4" w:space="0" w:color="auto"/>
            </w:tcBorders>
          </w:tcPr>
          <w:p w14:paraId="2A6757E3" w14:textId="2A98F34C" w:rsidR="000A01DA" w:rsidRPr="0006728C" w:rsidRDefault="000A01DA" w:rsidP="00314D88">
            <w:pPr>
              <w:rPr>
                <w:rStyle w:val="Emphasis"/>
              </w:rPr>
            </w:pPr>
            <w:r w:rsidRPr="0006728C">
              <w:rPr>
                <w:rStyle w:val="Emphasis"/>
              </w:rPr>
              <w:t>Navn</w:t>
            </w:r>
          </w:p>
        </w:tc>
        <w:tc>
          <w:tcPr>
            <w:tcW w:w="2217" w:type="dxa"/>
            <w:tcBorders>
              <w:bottom w:val="single" w:sz="4" w:space="0" w:color="auto"/>
            </w:tcBorders>
          </w:tcPr>
          <w:p w14:paraId="59A358B5" w14:textId="64193638" w:rsidR="000A01DA" w:rsidRPr="0006728C" w:rsidRDefault="000A01DA" w:rsidP="00314D88">
            <w:pPr>
              <w:rPr>
                <w:rStyle w:val="Emphasis"/>
              </w:rPr>
            </w:pPr>
            <w:r w:rsidRPr="0006728C">
              <w:rPr>
                <w:rStyle w:val="Emphasis"/>
              </w:rPr>
              <w:t>Rolle</w:t>
            </w:r>
          </w:p>
        </w:tc>
        <w:tc>
          <w:tcPr>
            <w:tcW w:w="1797" w:type="dxa"/>
            <w:tcBorders>
              <w:bottom w:val="single" w:sz="4" w:space="0" w:color="auto"/>
            </w:tcBorders>
          </w:tcPr>
          <w:p w14:paraId="6A8F0F43" w14:textId="2C9327B8" w:rsidR="000A01DA" w:rsidRPr="0006728C" w:rsidRDefault="000A01DA" w:rsidP="00314D88">
            <w:pPr>
              <w:rPr>
                <w:rStyle w:val="Emphasis"/>
              </w:rPr>
            </w:pPr>
            <w:r w:rsidRPr="0006728C">
              <w:rPr>
                <w:rStyle w:val="Emphasis"/>
              </w:rPr>
              <w:t>Telefon</w:t>
            </w:r>
          </w:p>
        </w:tc>
        <w:tc>
          <w:tcPr>
            <w:tcW w:w="1239" w:type="dxa"/>
            <w:tcBorders>
              <w:bottom w:val="single" w:sz="4" w:space="0" w:color="auto"/>
            </w:tcBorders>
          </w:tcPr>
          <w:p w14:paraId="0D4972AE" w14:textId="2E448A3E" w:rsidR="000A01DA" w:rsidRPr="0006728C" w:rsidRDefault="000A01DA" w:rsidP="00314D88">
            <w:pPr>
              <w:rPr>
                <w:rStyle w:val="Emphasis"/>
              </w:rPr>
            </w:pPr>
            <w:r w:rsidRPr="0006728C">
              <w:rPr>
                <w:rStyle w:val="Emphasis"/>
              </w:rPr>
              <w:t>Ferie</w:t>
            </w:r>
            <w:r>
              <w:rPr>
                <w:rStyle w:val="Emphasis"/>
              </w:rPr>
              <w:t>uker</w:t>
            </w:r>
          </w:p>
        </w:tc>
      </w:tr>
      <w:tr w:rsidR="000A01DA" w14:paraId="62BDCE50" w14:textId="77777777" w:rsidTr="000A01DA">
        <w:trPr>
          <w:trHeight w:val="261"/>
        </w:trPr>
        <w:tc>
          <w:tcPr>
            <w:tcW w:w="2734" w:type="dxa"/>
            <w:tcBorders>
              <w:top w:val="single" w:sz="4" w:space="0" w:color="auto"/>
            </w:tcBorders>
          </w:tcPr>
          <w:p w14:paraId="720AC3DD" w14:textId="2D3B350D" w:rsidR="000A01DA" w:rsidRDefault="000A01DA" w:rsidP="00314D88">
            <w:r>
              <w:t>Martin Spillum Grønli</w:t>
            </w:r>
          </w:p>
        </w:tc>
        <w:tc>
          <w:tcPr>
            <w:tcW w:w="2217" w:type="dxa"/>
            <w:tcBorders>
              <w:top w:val="single" w:sz="4" w:space="0" w:color="auto"/>
            </w:tcBorders>
          </w:tcPr>
          <w:p w14:paraId="2208D9EA" w14:textId="337438CA" w:rsidR="000A01DA" w:rsidRDefault="000A01DA" w:rsidP="00314D88">
            <w:r>
              <w:t>Hovedveileder</w:t>
            </w:r>
          </w:p>
        </w:tc>
        <w:tc>
          <w:tcPr>
            <w:tcW w:w="1797" w:type="dxa"/>
            <w:tcBorders>
              <w:top w:val="single" w:sz="4" w:space="0" w:color="auto"/>
            </w:tcBorders>
          </w:tcPr>
          <w:p w14:paraId="489CBDC0" w14:textId="2A960B37" w:rsidR="000A01DA" w:rsidRDefault="000A01DA" w:rsidP="00314D88">
            <w:r>
              <w:t>94823230</w:t>
            </w:r>
          </w:p>
        </w:tc>
        <w:tc>
          <w:tcPr>
            <w:tcW w:w="1239" w:type="dxa"/>
            <w:tcBorders>
              <w:top w:val="single" w:sz="4" w:space="0" w:color="auto"/>
            </w:tcBorders>
          </w:tcPr>
          <w:p w14:paraId="40283D20" w14:textId="6C4913E5" w:rsidR="000A01DA" w:rsidRDefault="000A01DA" w:rsidP="00314D88">
            <w:r>
              <w:t>27-30</w:t>
            </w:r>
          </w:p>
        </w:tc>
      </w:tr>
      <w:tr w:rsidR="000A01DA" w14:paraId="25CEB71A" w14:textId="77777777" w:rsidTr="000A01DA">
        <w:trPr>
          <w:trHeight w:val="272"/>
        </w:trPr>
        <w:tc>
          <w:tcPr>
            <w:tcW w:w="2734" w:type="dxa"/>
          </w:tcPr>
          <w:p w14:paraId="26A0BD2A" w14:textId="1E0C552C" w:rsidR="000A01DA" w:rsidRDefault="000A01DA" w:rsidP="00314D88">
            <w:r>
              <w:t>Åsmund Ervik</w:t>
            </w:r>
          </w:p>
        </w:tc>
        <w:tc>
          <w:tcPr>
            <w:tcW w:w="2217" w:type="dxa"/>
          </w:tcPr>
          <w:p w14:paraId="7F85AF86" w14:textId="4FCF3C1B" w:rsidR="000A01DA" w:rsidRDefault="000A01DA" w:rsidP="00314D88">
            <w:proofErr w:type="spellStart"/>
            <w:r>
              <w:t>Medveileder</w:t>
            </w:r>
            <w:proofErr w:type="spellEnd"/>
          </w:p>
        </w:tc>
        <w:tc>
          <w:tcPr>
            <w:tcW w:w="1797" w:type="dxa"/>
          </w:tcPr>
          <w:p w14:paraId="46AB9B85" w14:textId="637E1D98" w:rsidR="000A01DA" w:rsidRDefault="000A01DA" w:rsidP="00314D88">
            <w:r>
              <w:t>97003466</w:t>
            </w:r>
          </w:p>
        </w:tc>
        <w:tc>
          <w:tcPr>
            <w:tcW w:w="1239" w:type="dxa"/>
          </w:tcPr>
          <w:p w14:paraId="407A1043" w14:textId="3222C1C3" w:rsidR="000A01DA" w:rsidRDefault="000A01DA" w:rsidP="00314D88">
            <w:r>
              <w:t>28-31</w:t>
            </w:r>
          </w:p>
        </w:tc>
      </w:tr>
      <w:tr w:rsidR="000A01DA" w14:paraId="594BF9EC" w14:textId="77777777" w:rsidTr="000A01DA">
        <w:trPr>
          <w:trHeight w:val="272"/>
        </w:trPr>
        <w:tc>
          <w:tcPr>
            <w:tcW w:w="2734" w:type="dxa"/>
          </w:tcPr>
          <w:p w14:paraId="05C8402E" w14:textId="08836E3D" w:rsidR="000A01DA" w:rsidRDefault="000A01DA" w:rsidP="000A01DA">
            <w:r>
              <w:t>Petter Nekså</w:t>
            </w:r>
          </w:p>
        </w:tc>
        <w:tc>
          <w:tcPr>
            <w:tcW w:w="2217" w:type="dxa"/>
          </w:tcPr>
          <w:p w14:paraId="6E52D364" w14:textId="3528DE7F" w:rsidR="000A01DA" w:rsidRDefault="000A01DA" w:rsidP="000A01DA">
            <w:proofErr w:type="spellStart"/>
            <w:r>
              <w:t>Medveileder</w:t>
            </w:r>
            <w:proofErr w:type="spellEnd"/>
          </w:p>
        </w:tc>
        <w:tc>
          <w:tcPr>
            <w:tcW w:w="1797" w:type="dxa"/>
          </w:tcPr>
          <w:p w14:paraId="48B141B5" w14:textId="7BEC7AC9" w:rsidR="000A01DA" w:rsidRDefault="000A01DA" w:rsidP="000A01DA">
            <w:r>
              <w:t>92606519</w:t>
            </w:r>
          </w:p>
        </w:tc>
        <w:tc>
          <w:tcPr>
            <w:tcW w:w="1239" w:type="dxa"/>
          </w:tcPr>
          <w:p w14:paraId="5332A760" w14:textId="7F531E55" w:rsidR="000A01DA" w:rsidRDefault="000A01DA" w:rsidP="000A01DA">
            <w:r>
              <w:t>26-30</w:t>
            </w:r>
          </w:p>
        </w:tc>
      </w:tr>
      <w:tr w:rsidR="000A01DA" w14:paraId="2B61FD09" w14:textId="77777777" w:rsidTr="000A01DA">
        <w:trPr>
          <w:trHeight w:val="272"/>
        </w:trPr>
        <w:tc>
          <w:tcPr>
            <w:tcW w:w="2734" w:type="dxa"/>
          </w:tcPr>
          <w:p w14:paraId="0F0E2069" w14:textId="4700D28C" w:rsidR="000A01DA" w:rsidRDefault="000A01DA" w:rsidP="000A01DA"/>
        </w:tc>
        <w:tc>
          <w:tcPr>
            <w:tcW w:w="2217" w:type="dxa"/>
          </w:tcPr>
          <w:p w14:paraId="2BFE1D55" w14:textId="67411649" w:rsidR="000A01DA" w:rsidRDefault="000A01DA" w:rsidP="000A01DA"/>
        </w:tc>
        <w:tc>
          <w:tcPr>
            <w:tcW w:w="1797" w:type="dxa"/>
          </w:tcPr>
          <w:p w14:paraId="08CDE5B5" w14:textId="7D2DF5F1" w:rsidR="000A01DA" w:rsidRDefault="000A01DA" w:rsidP="000A01DA"/>
        </w:tc>
        <w:tc>
          <w:tcPr>
            <w:tcW w:w="1239" w:type="dxa"/>
          </w:tcPr>
          <w:p w14:paraId="5DF216CF" w14:textId="77777777" w:rsidR="000A01DA" w:rsidRDefault="000A01DA" w:rsidP="000A01DA"/>
        </w:tc>
      </w:tr>
      <w:tr w:rsidR="000A01DA" w14:paraId="570DC9CB" w14:textId="77777777" w:rsidTr="000A01DA">
        <w:trPr>
          <w:trHeight w:val="272"/>
        </w:trPr>
        <w:tc>
          <w:tcPr>
            <w:tcW w:w="2734" w:type="dxa"/>
          </w:tcPr>
          <w:p w14:paraId="5595A4D7" w14:textId="00F7F476" w:rsidR="000A01DA" w:rsidRDefault="000A01DA" w:rsidP="000A01DA"/>
        </w:tc>
        <w:tc>
          <w:tcPr>
            <w:tcW w:w="2217" w:type="dxa"/>
          </w:tcPr>
          <w:p w14:paraId="68E1A5A5" w14:textId="3B0D1C00" w:rsidR="000A01DA" w:rsidRDefault="000A01DA" w:rsidP="000A01DA"/>
        </w:tc>
        <w:tc>
          <w:tcPr>
            <w:tcW w:w="1797" w:type="dxa"/>
          </w:tcPr>
          <w:p w14:paraId="16F7DA52" w14:textId="0EFB9990" w:rsidR="000A01DA" w:rsidRDefault="000A01DA" w:rsidP="000A01DA"/>
        </w:tc>
        <w:tc>
          <w:tcPr>
            <w:tcW w:w="1239" w:type="dxa"/>
          </w:tcPr>
          <w:p w14:paraId="3D7F4884" w14:textId="2C0D22C5" w:rsidR="000A01DA" w:rsidRDefault="000A01DA" w:rsidP="000A01DA"/>
        </w:tc>
      </w:tr>
    </w:tbl>
    <w:p w14:paraId="566108E4" w14:textId="35AE1246" w:rsidR="00545FC4" w:rsidRDefault="00545FC4" w:rsidP="00545FC4"/>
    <w:p w14:paraId="71FFDC65" w14:textId="79C58548" w:rsidR="00D04BC6" w:rsidRDefault="00D04BC6" w:rsidP="00D04BC6">
      <w:pPr>
        <w:pStyle w:val="Heading1"/>
      </w:pPr>
      <w:bookmarkStart w:id="2" w:name="_Toc168652655"/>
      <w:r>
        <w:t>Bakgrunn for prosjektet</w:t>
      </w:r>
      <w:bookmarkEnd w:id="2"/>
    </w:p>
    <w:p w14:paraId="0986F1D8" w14:textId="003BC23E" w:rsidR="00367179" w:rsidRDefault="00367179" w:rsidP="008541E9">
      <w:r w:rsidRPr="00367179">
        <w:t xml:space="preserve">I fremtidens nullutslippssamfunn vil hydrogen spille en essensiell rolle som karbonfri energibærer. Ved atmosfærisk trykk og temperatur har hydrogen ekstremt lav tetthet. Praktisk bruk, transport og lagring av hydrogen må derfor gjøres enten ved høyt trykk på flere hundre bar, eller ved så lave temperaturer at hydrogen blir flytende (-253 °C). I begge disse tilfellene er man avhengig av å bruke avanserte kompressorer, enten for å øke trykket så man ender opp med komprimert hydrogen, eller for å drive flytendegjøringsprosessen som typisk benytter en </w:t>
      </w:r>
      <w:proofErr w:type="spellStart"/>
      <w:r w:rsidRPr="00367179">
        <w:t>Brayton</w:t>
      </w:r>
      <w:proofErr w:type="spellEnd"/>
      <w:r w:rsidRPr="00367179">
        <w:t>-syklus med svært lette gasser som kjølemedium.</w:t>
      </w:r>
    </w:p>
    <w:p w14:paraId="15D9915F" w14:textId="77777777" w:rsidR="00367179" w:rsidRDefault="00367179" w:rsidP="008541E9"/>
    <w:p w14:paraId="6D382658" w14:textId="33A28A8A" w:rsidR="00367179" w:rsidRDefault="00367179" w:rsidP="008541E9">
      <w:r w:rsidRPr="00367179">
        <w:t xml:space="preserve">Ved SINTEF har man i en årrekke forsket på både kompresjon og flytendegjøring av hydrogen. I forskningssenteret </w:t>
      </w:r>
      <w:proofErr w:type="spellStart"/>
      <w:r w:rsidRPr="00367179">
        <w:t>HYDROGENi</w:t>
      </w:r>
      <w:proofErr w:type="spellEnd"/>
      <w:r w:rsidRPr="00367179">
        <w:t xml:space="preserve"> jobber vi i dag med begge deler, og denne sommerjobben vil dreie seg om å bruke en en-dimensjonal modell for ytelsen til sentrifugalkompressorer ved ulike impeller-geometrier. Kompressorene det dreier seg om består av mange trinn som hver tar en del av trykkløftet, med varmevekslere for kjøling mellom hvert trinn. Å ha en detaljert modell som kan regne på slike kompressorsystemer er viktig både for å planlegge hydrogenkompressoranlegg for rørtransport, og for å optimalisere flytendegjøringsprosesser.</w:t>
      </w:r>
    </w:p>
    <w:p w14:paraId="3357E9ED" w14:textId="719D3F3D" w:rsidR="00367179" w:rsidRDefault="00367179" w:rsidP="00A76FF0">
      <w:pPr>
        <w:tabs>
          <w:tab w:val="clear" w:pos="284"/>
        </w:tabs>
        <w:spacing w:before="0" w:after="160" w:line="259" w:lineRule="auto"/>
      </w:pPr>
    </w:p>
    <w:p w14:paraId="5D2D5EA2" w14:textId="0BA42624" w:rsidR="00A76FF0" w:rsidRDefault="00367179" w:rsidP="00A76FF0">
      <w:pPr>
        <w:tabs>
          <w:tab w:val="clear" w:pos="284"/>
        </w:tabs>
        <w:spacing w:before="0" w:after="160" w:line="259" w:lineRule="auto"/>
      </w:pPr>
      <w:r w:rsidRPr="00367179">
        <w:t>Oppgaven knyttes til Forskningssenter for Miljøvennlig Energi «</w:t>
      </w:r>
      <w:proofErr w:type="spellStart"/>
      <w:r w:rsidRPr="00367179">
        <w:t>HYDROGENi</w:t>
      </w:r>
      <w:proofErr w:type="spellEnd"/>
      <w:r w:rsidRPr="00367179">
        <w:t>» som ledes av SINTEF Energi.</w:t>
      </w:r>
    </w:p>
    <w:p w14:paraId="5273A218" w14:textId="391E44D7" w:rsidR="00E732A8" w:rsidRDefault="00E732A8" w:rsidP="00A76FF0">
      <w:pPr>
        <w:tabs>
          <w:tab w:val="clear" w:pos="284"/>
        </w:tabs>
        <w:spacing w:before="0" w:after="160" w:line="259" w:lineRule="auto"/>
      </w:pPr>
    </w:p>
    <w:p w14:paraId="5943C8F1" w14:textId="77777777" w:rsidR="00E732A8" w:rsidRDefault="00E732A8" w:rsidP="00A76FF0">
      <w:pPr>
        <w:tabs>
          <w:tab w:val="clear" w:pos="284"/>
        </w:tabs>
        <w:spacing w:before="0" w:after="160" w:line="259" w:lineRule="auto"/>
      </w:pPr>
    </w:p>
    <w:p w14:paraId="6A79C9DA" w14:textId="7450EE1F" w:rsidR="00C33896" w:rsidRDefault="002603FD" w:rsidP="00C33896">
      <w:pPr>
        <w:pStyle w:val="Heading1"/>
      </w:pPr>
      <w:bookmarkStart w:id="3" w:name="_Toc168652656"/>
      <w:r>
        <w:rPr>
          <w:noProof/>
        </w:rPr>
        <w:lastRenderedPageBreak/>
        <w:drawing>
          <wp:anchor distT="0" distB="0" distL="114300" distR="114300" simplePos="0" relativeHeight="251655168" behindDoc="1" locked="0" layoutInCell="1" allowOverlap="1" wp14:anchorId="7E328CD6" wp14:editId="40D7E611">
            <wp:simplePos x="0" y="0"/>
            <wp:positionH relativeFrom="column">
              <wp:posOffset>3810131</wp:posOffset>
            </wp:positionH>
            <wp:positionV relativeFrom="paragraph">
              <wp:posOffset>189099</wp:posOffset>
            </wp:positionV>
            <wp:extent cx="2160905" cy="1967865"/>
            <wp:effectExtent l="0" t="0" r="0" b="0"/>
            <wp:wrapTight wrapText="bothSides">
              <wp:wrapPolygon edited="0">
                <wp:start x="0" y="0"/>
                <wp:lineTo x="0" y="21328"/>
                <wp:lineTo x="21327" y="21328"/>
                <wp:lineTo x="21327" y="0"/>
                <wp:lineTo x="0" y="0"/>
              </wp:wrapPolygon>
            </wp:wrapTight>
            <wp:docPr id="392158761" name="Picture 1" descr="A diagram of a turb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8761" name="Picture 392158761" descr="A diagram of a turbine&#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160905" cy="1967865"/>
                    </a:xfrm>
                    <a:prstGeom prst="rect">
                      <a:avLst/>
                    </a:prstGeom>
                  </pic:spPr>
                </pic:pic>
              </a:graphicData>
            </a:graphic>
            <wp14:sizeRelH relativeFrom="page">
              <wp14:pctWidth>0</wp14:pctWidth>
            </wp14:sizeRelH>
            <wp14:sizeRelV relativeFrom="page">
              <wp14:pctHeight>0</wp14:pctHeight>
            </wp14:sizeRelV>
          </wp:anchor>
        </w:drawing>
      </w:r>
      <w:r w:rsidR="00C33896">
        <w:t>Arbeidsoppgaver</w:t>
      </w:r>
      <w:bookmarkEnd w:id="3"/>
    </w:p>
    <w:p w14:paraId="24B404E4" w14:textId="18579DE4" w:rsidR="00140E04" w:rsidRPr="00140E04" w:rsidRDefault="001B42F7" w:rsidP="00A76FF0">
      <w:pPr>
        <w:rPr>
          <w:rStyle w:val="Strong"/>
          <w:b w:val="0"/>
          <w:bCs w:val="0"/>
        </w:rPr>
      </w:pPr>
      <w:r>
        <w:rPr>
          <w:rStyle w:val="Strong"/>
          <w:b w:val="0"/>
          <w:bCs w:val="0"/>
        </w:rPr>
        <w:t>For å studere ytelsen til sentrifugalkompressorer ønsker vi å ta i bruk en tidligere Fortrankode fra NASA</w:t>
      </w:r>
      <w:r w:rsidR="00020C9E">
        <w:rPr>
          <w:rStyle w:val="FootnoteReference"/>
        </w:rPr>
        <w:footnoteReference w:id="2"/>
      </w:r>
      <w:r w:rsidR="00020C9E">
        <w:rPr>
          <w:rStyle w:val="Strong"/>
          <w:b w:val="0"/>
          <w:bCs w:val="0"/>
        </w:rPr>
        <w:t xml:space="preserve">. </w:t>
      </w:r>
      <w:r w:rsidR="00A12C17">
        <w:rPr>
          <w:rStyle w:val="Strong"/>
          <w:b w:val="0"/>
          <w:bCs w:val="0"/>
        </w:rPr>
        <w:t>Det meste av koden</w:t>
      </w:r>
      <w:r w:rsidR="00020C9E">
        <w:rPr>
          <w:rStyle w:val="Strong"/>
          <w:b w:val="0"/>
          <w:bCs w:val="0"/>
        </w:rPr>
        <w:t xml:space="preserve"> er oversatt til Python</w:t>
      </w:r>
      <w:r w:rsidR="00020C9E">
        <w:rPr>
          <w:rStyle w:val="FootnoteReference"/>
        </w:rPr>
        <w:footnoteReference w:id="3"/>
      </w:r>
      <w:r w:rsidR="009B7965">
        <w:rPr>
          <w:rStyle w:val="Strong"/>
          <w:b w:val="0"/>
          <w:bCs w:val="0"/>
        </w:rPr>
        <w:t xml:space="preserve">, men den trengs videreutvikling. </w:t>
      </w:r>
      <w:r w:rsidR="00140E04">
        <w:rPr>
          <w:rStyle w:val="Strong"/>
          <w:b w:val="0"/>
          <w:bCs w:val="0"/>
        </w:rPr>
        <w:t xml:space="preserve">Her følger spesifisering av arbeidsoppgaver </w:t>
      </w:r>
      <w:r w:rsidR="00024917">
        <w:rPr>
          <w:rStyle w:val="Strong"/>
          <w:b w:val="0"/>
          <w:bCs w:val="0"/>
        </w:rPr>
        <w:t>for</w:t>
      </w:r>
      <w:r w:rsidR="00140E04">
        <w:rPr>
          <w:rStyle w:val="Strong"/>
          <w:b w:val="0"/>
          <w:bCs w:val="0"/>
        </w:rPr>
        <w:t xml:space="preserve"> sommerprosjektet. </w:t>
      </w:r>
      <w:r w:rsidR="00024917">
        <w:rPr>
          <w:rStyle w:val="Strong"/>
          <w:b w:val="0"/>
          <w:bCs w:val="0"/>
        </w:rPr>
        <w:t>Dette er ment som et utg</w:t>
      </w:r>
      <w:r w:rsidR="00A33F77">
        <w:rPr>
          <w:rStyle w:val="Strong"/>
          <w:b w:val="0"/>
          <w:bCs w:val="0"/>
        </w:rPr>
        <w:t>angspunkt – veien blir til mens vi går</w:t>
      </w:r>
      <w:r w:rsidR="00C5411D">
        <w:rPr>
          <w:rStyle w:val="Strong"/>
          <w:b w:val="0"/>
          <w:bCs w:val="0"/>
        </w:rPr>
        <w:t>, og du vil også ha mulighet til å påvirke underveis</w:t>
      </w:r>
      <w:r w:rsidR="00A33F77">
        <w:rPr>
          <w:rStyle w:val="Strong"/>
          <w:b w:val="0"/>
          <w:bCs w:val="0"/>
        </w:rPr>
        <w:t>. Alle oppgavene er ikke presist formulert</w:t>
      </w:r>
      <w:r w:rsidR="00C5411D">
        <w:rPr>
          <w:rStyle w:val="Strong"/>
          <w:b w:val="0"/>
          <w:bCs w:val="0"/>
        </w:rPr>
        <w:t xml:space="preserve">, </w:t>
      </w:r>
      <w:r w:rsidR="005A6364">
        <w:rPr>
          <w:rStyle w:val="Strong"/>
          <w:b w:val="0"/>
          <w:bCs w:val="0"/>
        </w:rPr>
        <w:t>flere</w:t>
      </w:r>
      <w:r w:rsidR="00C5411D">
        <w:rPr>
          <w:rStyle w:val="Strong"/>
          <w:b w:val="0"/>
          <w:bCs w:val="0"/>
        </w:rPr>
        <w:t xml:space="preserve"> detaljer tar vi underveis. </w:t>
      </w:r>
      <w:r w:rsidR="00F273EE">
        <w:rPr>
          <w:rStyle w:val="Strong"/>
          <w:b w:val="0"/>
          <w:bCs w:val="0"/>
        </w:rPr>
        <w:t>Det er</w:t>
      </w:r>
      <w:r w:rsidR="00F67D9C">
        <w:rPr>
          <w:rStyle w:val="Strong"/>
          <w:b w:val="0"/>
          <w:bCs w:val="0"/>
        </w:rPr>
        <w:t xml:space="preserve"> heller</w:t>
      </w:r>
      <w:r w:rsidR="00F273EE">
        <w:rPr>
          <w:rStyle w:val="Strong"/>
          <w:b w:val="0"/>
          <w:bCs w:val="0"/>
        </w:rPr>
        <w:t xml:space="preserve"> </w:t>
      </w:r>
      <w:r w:rsidR="001A744F">
        <w:rPr>
          <w:rStyle w:val="Strong"/>
          <w:b w:val="0"/>
          <w:bCs w:val="0"/>
        </w:rPr>
        <w:t xml:space="preserve">ikke sikkert at du rekker å </w:t>
      </w:r>
      <w:r w:rsidR="001B4A0B">
        <w:rPr>
          <w:rStyle w:val="Strong"/>
          <w:b w:val="0"/>
          <w:bCs w:val="0"/>
        </w:rPr>
        <w:t>løse</w:t>
      </w:r>
      <w:r w:rsidR="001A744F">
        <w:rPr>
          <w:rStyle w:val="Strong"/>
          <w:b w:val="0"/>
          <w:bCs w:val="0"/>
        </w:rPr>
        <w:t xml:space="preserve"> alle oppgavene</w:t>
      </w:r>
      <w:r w:rsidR="00E02503">
        <w:rPr>
          <w:rStyle w:val="Strong"/>
          <w:b w:val="0"/>
          <w:bCs w:val="0"/>
        </w:rPr>
        <w:t xml:space="preserve">. </w:t>
      </w:r>
      <w:r w:rsidR="00E06947">
        <w:rPr>
          <w:rStyle w:val="Strong"/>
          <w:b w:val="0"/>
          <w:bCs w:val="0"/>
        </w:rPr>
        <w:t xml:space="preserve">Generelt er det viktigere å </w:t>
      </w:r>
      <w:r w:rsidR="001B69D2">
        <w:rPr>
          <w:rStyle w:val="Strong"/>
          <w:b w:val="0"/>
          <w:bCs w:val="0"/>
        </w:rPr>
        <w:t>fullføre</w:t>
      </w:r>
      <w:r w:rsidR="0067512D">
        <w:rPr>
          <w:rStyle w:val="Strong"/>
          <w:b w:val="0"/>
          <w:bCs w:val="0"/>
        </w:rPr>
        <w:t xml:space="preserve"> noen oppgaver </w:t>
      </w:r>
      <w:r w:rsidR="004058DD">
        <w:rPr>
          <w:rStyle w:val="Strong"/>
          <w:b w:val="0"/>
          <w:bCs w:val="0"/>
        </w:rPr>
        <w:t>tilfredsstillende</w:t>
      </w:r>
      <w:r w:rsidR="000036D3">
        <w:rPr>
          <w:rStyle w:val="Strong"/>
          <w:b w:val="0"/>
          <w:bCs w:val="0"/>
        </w:rPr>
        <w:t>, heller enn å gjøre litt av alt.</w:t>
      </w:r>
      <w:r w:rsidR="00F67D9C">
        <w:rPr>
          <w:rStyle w:val="Strong"/>
          <w:b w:val="0"/>
          <w:bCs w:val="0"/>
        </w:rPr>
        <w:t xml:space="preserve"> Husk at det alltid er greit å spørre eller diskutere!</w:t>
      </w:r>
    </w:p>
    <w:p w14:paraId="251363DD" w14:textId="77777777" w:rsidR="00140E04" w:rsidRDefault="00140E04" w:rsidP="00A76FF0">
      <w:pPr>
        <w:rPr>
          <w:rStyle w:val="Strong"/>
        </w:rPr>
      </w:pPr>
    </w:p>
    <w:p w14:paraId="31DBE0DC" w14:textId="79163EE8" w:rsidR="00A76FF0" w:rsidRPr="00C20DDA" w:rsidRDefault="00774677" w:rsidP="00A76FF0">
      <w:pPr>
        <w:rPr>
          <w:rStyle w:val="Strong"/>
          <w:rFonts w:asciiTheme="majorHAnsi" w:hAnsiTheme="majorHAnsi" w:cstheme="majorHAnsi"/>
        </w:rPr>
      </w:pPr>
      <w:r w:rsidRPr="00C20DDA">
        <w:rPr>
          <w:rStyle w:val="Strong"/>
          <w:rFonts w:asciiTheme="majorHAnsi" w:hAnsiTheme="majorHAnsi" w:cstheme="majorHAnsi"/>
        </w:rPr>
        <w:t>Oppgave</w:t>
      </w:r>
      <w:r w:rsidR="00A76FF0" w:rsidRPr="00C20DDA">
        <w:rPr>
          <w:rStyle w:val="Strong"/>
          <w:rFonts w:asciiTheme="majorHAnsi" w:hAnsiTheme="majorHAnsi" w:cstheme="majorHAnsi"/>
        </w:rPr>
        <w:t xml:space="preserve"> 1: Kom i gang</w:t>
      </w:r>
    </w:p>
    <w:p w14:paraId="1835253A" w14:textId="0F8D16D1" w:rsidR="00774677" w:rsidRPr="00A76FF0" w:rsidRDefault="00774677" w:rsidP="00A76FF0">
      <w:pPr>
        <w:rPr>
          <w:rStyle w:val="Strong"/>
        </w:rPr>
      </w:pPr>
    </w:p>
    <w:p w14:paraId="4621735C" w14:textId="23D7458C" w:rsidR="00BB4004" w:rsidRDefault="0041674C" w:rsidP="00253138">
      <w:pPr>
        <w:pStyle w:val="ListParagraph"/>
        <w:numPr>
          <w:ilvl w:val="1"/>
          <w:numId w:val="5"/>
        </w:numPr>
        <w:tabs>
          <w:tab w:val="clear" w:pos="284"/>
        </w:tabs>
        <w:spacing w:before="0" w:after="160" w:line="259" w:lineRule="auto"/>
      </w:pPr>
      <w:r>
        <w:t xml:space="preserve">Klon </w:t>
      </w:r>
      <w:proofErr w:type="spellStart"/>
      <w:r w:rsidR="00EC387B">
        <w:t>repoet</w:t>
      </w:r>
      <w:proofErr w:type="spellEnd"/>
      <w:r>
        <w:t xml:space="preserve"> </w:t>
      </w:r>
      <w:hyperlink r:id="rId13" w:history="1">
        <w:r w:rsidRPr="00F57DAC">
          <w:rPr>
            <w:rStyle w:val="Hyperlink"/>
          </w:rPr>
          <w:t>https://gitlab.sintef.no/1630/research-projects/hydrogeni/hydrogeni_ra2/hydrogeni_compressor_code</w:t>
        </w:r>
      </w:hyperlink>
      <w:r w:rsidR="002603FD">
        <w:t>.</w:t>
      </w:r>
    </w:p>
    <w:p w14:paraId="67B27ED6" w14:textId="77777777" w:rsidR="00BB4004" w:rsidRDefault="00C711DA" w:rsidP="00253138">
      <w:pPr>
        <w:pStyle w:val="ListParagraph"/>
        <w:numPr>
          <w:ilvl w:val="1"/>
          <w:numId w:val="5"/>
        </w:numPr>
        <w:tabs>
          <w:tab w:val="clear" w:pos="284"/>
        </w:tabs>
        <w:spacing w:before="0" w:after="160" w:line="259" w:lineRule="auto"/>
      </w:pPr>
      <w:r>
        <w:t>Ta en titt på memoet «</w:t>
      </w:r>
      <w:r w:rsidRPr="00C711DA">
        <w:t>hydrogeni_wp2_3_centrifugal_compressors_memo</w:t>
      </w:r>
      <w:r>
        <w:t xml:space="preserve">» i </w:t>
      </w:r>
      <w:proofErr w:type="spellStart"/>
      <w:r>
        <w:t>GitLab-repoet</w:t>
      </w:r>
      <w:proofErr w:type="spellEnd"/>
      <w:r>
        <w:t xml:space="preserve">. Her finner du en introduksjon til sentrifugalkompressorer og hydrogenkompresjon. Koden </w:t>
      </w:r>
      <w:proofErr w:type="spellStart"/>
      <w:r>
        <w:t>ccp</w:t>
      </w:r>
      <w:proofErr w:type="spellEnd"/>
      <w:r>
        <w:t xml:space="preserve"> nevnes også, men denne </w:t>
      </w:r>
      <w:r w:rsidR="001B42F7">
        <w:t xml:space="preserve">er forskjellig fra </w:t>
      </w:r>
      <w:r w:rsidR="00584C22">
        <w:t>NASA-</w:t>
      </w:r>
      <w:r w:rsidR="001B42F7">
        <w:t xml:space="preserve">koden i </w:t>
      </w:r>
      <w:proofErr w:type="spellStart"/>
      <w:r w:rsidR="001B42F7">
        <w:t>repoet</w:t>
      </w:r>
      <w:proofErr w:type="spellEnd"/>
      <w:r w:rsidR="001B42F7">
        <w:t>.</w:t>
      </w:r>
    </w:p>
    <w:p w14:paraId="2547C773" w14:textId="66900D48" w:rsidR="00584C22" w:rsidRDefault="00A12B2E" w:rsidP="00253138">
      <w:pPr>
        <w:pStyle w:val="ListParagraph"/>
        <w:numPr>
          <w:ilvl w:val="1"/>
          <w:numId w:val="5"/>
        </w:numPr>
        <w:tabs>
          <w:tab w:val="clear" w:pos="284"/>
        </w:tabs>
        <w:spacing w:before="0" w:after="160" w:line="259" w:lineRule="auto"/>
      </w:pPr>
      <w:r>
        <w:t>Gjør deg kjent med NASA-koden</w:t>
      </w:r>
      <w:r w:rsidR="002603FD">
        <w:t xml:space="preserve"> i </w:t>
      </w:r>
      <w:proofErr w:type="spellStart"/>
      <w:r w:rsidR="002603FD">
        <w:t>repoet</w:t>
      </w:r>
      <w:proofErr w:type="spellEnd"/>
      <w:r>
        <w:t xml:space="preserve">. </w:t>
      </w:r>
      <w:r w:rsidR="00507691">
        <w:t>En pseudokode finnes her</w:t>
      </w:r>
      <w:r>
        <w:t>:</w:t>
      </w:r>
      <w:r w:rsidR="00507691">
        <w:t xml:space="preserve"> </w:t>
      </w:r>
      <w:hyperlink r:id="rId14" w:history="1">
        <w:r w:rsidR="00264496">
          <w:rPr>
            <w:rStyle w:val="Hyperlink"/>
          </w:rPr>
          <w:t>doi.org/10.14264/uql.2017.244</w:t>
        </w:r>
      </w:hyperlink>
      <w:r w:rsidR="00507691">
        <w:t xml:space="preserve">. Koden </w:t>
      </w:r>
      <w:r w:rsidR="00584C22">
        <w:t>har flere variabler og utregninger som må forstås</w:t>
      </w:r>
      <w:r w:rsidR="00507691">
        <w:t>, og den</w:t>
      </w:r>
      <w:r w:rsidR="00584C22">
        <w:t xml:space="preserve"> kan sannsynligvis forenkles noe. Blant annet defineres enkelte variabler flere ganger.</w:t>
      </w:r>
      <w:r w:rsidR="00507691">
        <w:t xml:space="preserve"> Det er også en fordel om koden kan gjøres mer modulær. For eksempel ved å skrive korrelasjone</w:t>
      </w:r>
      <w:r w:rsidR="00EC387B">
        <w:t>ne</w:t>
      </w:r>
      <w:r w:rsidR="00507691">
        <w:t xml:space="preserve"> for entalpitap som funksjoner. </w:t>
      </w:r>
    </w:p>
    <w:p w14:paraId="1AA28DE9" w14:textId="77777777" w:rsidR="002603FD" w:rsidRPr="002603FD" w:rsidRDefault="002603FD" w:rsidP="002603FD">
      <w:pPr>
        <w:pStyle w:val="ListParagraph"/>
        <w:tabs>
          <w:tab w:val="clear" w:pos="284"/>
        </w:tabs>
        <w:spacing w:before="0" w:after="160" w:line="259" w:lineRule="auto"/>
        <w:ind w:left="792"/>
      </w:pPr>
    </w:p>
    <w:p w14:paraId="5909C584" w14:textId="531C8417" w:rsidR="00A76FF0" w:rsidRDefault="00774677" w:rsidP="00774677">
      <w:pPr>
        <w:tabs>
          <w:tab w:val="clear" w:pos="284"/>
        </w:tabs>
        <w:spacing w:before="0" w:after="160" w:line="259" w:lineRule="auto"/>
        <w:rPr>
          <w:rFonts w:asciiTheme="minorHAnsi" w:eastAsiaTheme="minorEastAsia" w:hAnsiTheme="minorHAnsi" w:cstheme="minorBidi"/>
          <w:b/>
          <w:bCs/>
        </w:rPr>
      </w:pPr>
      <w:r>
        <w:rPr>
          <w:rFonts w:asciiTheme="minorHAnsi" w:eastAsiaTheme="minorEastAsia" w:hAnsiTheme="minorHAnsi" w:cstheme="minorBidi"/>
          <w:b/>
          <w:bCs/>
        </w:rPr>
        <w:t xml:space="preserve">Oppgave 2: </w:t>
      </w:r>
      <w:r w:rsidR="00A76FF0" w:rsidRPr="00774677">
        <w:rPr>
          <w:rFonts w:asciiTheme="minorHAnsi" w:eastAsiaTheme="minorEastAsia" w:hAnsiTheme="minorHAnsi" w:cstheme="minorBidi"/>
          <w:b/>
          <w:bCs/>
        </w:rPr>
        <w:t xml:space="preserve">Utvikle </w:t>
      </w:r>
      <w:r w:rsidR="00BB4004">
        <w:rPr>
          <w:rFonts w:asciiTheme="minorHAnsi" w:eastAsiaTheme="minorEastAsia" w:hAnsiTheme="minorHAnsi" w:cstheme="minorBidi"/>
          <w:b/>
          <w:bCs/>
        </w:rPr>
        <w:t>koden</w:t>
      </w:r>
    </w:p>
    <w:p w14:paraId="7E67E5DF" w14:textId="77777777" w:rsidR="00BB4004" w:rsidRPr="00BB4004" w:rsidRDefault="00BB4004" w:rsidP="00253138">
      <w:pPr>
        <w:pStyle w:val="ListParagraph"/>
        <w:numPr>
          <w:ilvl w:val="0"/>
          <w:numId w:val="6"/>
        </w:numPr>
        <w:tabs>
          <w:tab w:val="clear" w:pos="284"/>
        </w:tabs>
        <w:spacing w:before="0" w:after="160" w:line="259" w:lineRule="auto"/>
        <w:rPr>
          <w:rFonts w:asciiTheme="minorHAnsi" w:eastAsiaTheme="minorEastAsia" w:hAnsiTheme="minorHAnsi" w:cstheme="minorBidi"/>
          <w:b/>
          <w:bCs/>
          <w:vanish/>
        </w:rPr>
      </w:pPr>
    </w:p>
    <w:p w14:paraId="2B417548" w14:textId="77777777" w:rsidR="00BB4004" w:rsidRPr="00BB4004" w:rsidRDefault="00BB4004" w:rsidP="00253138">
      <w:pPr>
        <w:pStyle w:val="ListParagraph"/>
        <w:numPr>
          <w:ilvl w:val="0"/>
          <w:numId w:val="6"/>
        </w:numPr>
        <w:tabs>
          <w:tab w:val="clear" w:pos="284"/>
        </w:tabs>
        <w:spacing w:before="0" w:after="160" w:line="259" w:lineRule="auto"/>
        <w:rPr>
          <w:rFonts w:asciiTheme="minorHAnsi" w:eastAsiaTheme="minorEastAsia" w:hAnsiTheme="minorHAnsi" w:cstheme="minorBidi"/>
          <w:b/>
          <w:bCs/>
          <w:vanish/>
        </w:rPr>
      </w:pPr>
    </w:p>
    <w:p w14:paraId="2EDBAE86" w14:textId="0D216E4B" w:rsidR="0029168F" w:rsidRPr="00DA0125" w:rsidRDefault="00B56E5D" w:rsidP="00253138">
      <w:pPr>
        <w:pStyle w:val="ListParagraph"/>
        <w:numPr>
          <w:ilvl w:val="1"/>
          <w:numId w:val="7"/>
        </w:numPr>
        <w:tabs>
          <w:tab w:val="clear" w:pos="284"/>
        </w:tabs>
        <w:spacing w:before="0" w:after="160" w:line="259" w:lineRule="auto"/>
        <w:rPr>
          <w:rFonts w:asciiTheme="minorHAnsi" w:eastAsiaTheme="minorEastAsia" w:hAnsiTheme="minorHAnsi" w:cstheme="minorBidi"/>
          <w:b/>
          <w:bCs/>
        </w:rPr>
      </w:pPr>
      <w:r w:rsidRPr="002603FD">
        <w:rPr>
          <w:rFonts w:eastAsiaTheme="minorEastAsia"/>
        </w:rPr>
        <w:t xml:space="preserve">Pseudokoden på side 20 </w:t>
      </w:r>
      <w:r w:rsidR="00264496" w:rsidRPr="002603FD">
        <w:rPr>
          <w:rFonts w:eastAsiaTheme="minorEastAsia"/>
        </w:rPr>
        <w:t>i</w:t>
      </w:r>
      <w:r w:rsidRPr="002603FD">
        <w:rPr>
          <w:rFonts w:eastAsiaTheme="minorEastAsia"/>
        </w:rPr>
        <w:t xml:space="preserve"> </w:t>
      </w:r>
      <w:hyperlink r:id="rId15" w:history="1">
        <w:r w:rsidR="00264496">
          <w:rPr>
            <w:rStyle w:val="Hyperlink"/>
          </w:rPr>
          <w:t>doi.org/10.14264/uql.2017.244</w:t>
        </w:r>
      </w:hyperlink>
      <w:r>
        <w:t xml:space="preserve"> </w:t>
      </w:r>
      <w:r w:rsidR="0029168F">
        <w:t>beskriver en indre og ytre loop for å finne kompressorens geometriske egenskaper slik at man oppnår et ønsket</w:t>
      </w:r>
      <w:r w:rsidR="00DA0125">
        <w:t xml:space="preserve"> </w:t>
      </w:r>
      <w:proofErr w:type="spellStart"/>
      <w:r w:rsidR="0029168F">
        <w:t>trykkløft</w:t>
      </w:r>
      <w:proofErr w:type="spellEnd"/>
      <w:r w:rsidR="0029168F">
        <w:t xml:space="preserve"> (</w:t>
      </w:r>
      <w:proofErr w:type="spellStart"/>
      <w:r w:rsidR="0029168F" w:rsidRPr="0029168F">
        <w:rPr>
          <w:i/>
          <w:iCs/>
        </w:rPr>
        <w:t>Pri</w:t>
      </w:r>
      <w:proofErr w:type="spellEnd"/>
      <w:r w:rsidR="0029168F">
        <w:t>) ved designpunktet.</w:t>
      </w:r>
      <w:r w:rsidR="00DA0125">
        <w:t xml:space="preserve"> Den indre loopen regner ut impellerens egenskaper. Den ytre loopen finner </w:t>
      </w:r>
      <w:proofErr w:type="spellStart"/>
      <w:r w:rsidR="00DA0125">
        <w:t>diffuserens</w:t>
      </w:r>
      <w:proofErr w:type="spellEnd"/>
      <w:r w:rsidR="00DA0125">
        <w:t xml:space="preserve"> egenskaper og beregner det totale trykkløftet i kompressoren (</w:t>
      </w:r>
      <w:r w:rsidR="00DA0125">
        <w:rPr>
          <w:i/>
          <w:iCs/>
        </w:rPr>
        <w:t>Pr</w:t>
      </w:r>
      <w:r w:rsidR="00DA0125">
        <w:t>) ved designpunktet</w:t>
      </w:r>
      <w:r w:rsidR="00651A33">
        <w:t xml:space="preserve"> for en gitt </w:t>
      </w:r>
      <m:oMath>
        <m:r>
          <m:rPr>
            <m:sty m:val="p"/>
          </m:rPr>
          <w:rPr>
            <w:rFonts w:ascii="Cambria Math" w:hAnsi="Cambria Math"/>
            <w:lang w:val="en-GB"/>
          </w:rPr>
          <m:t>η</m:t>
        </m:r>
      </m:oMath>
      <w:r w:rsidR="00DA0125">
        <w:t xml:space="preserve">. Indre og ytre loop itereres helt til ønsket </w:t>
      </w:r>
      <w:proofErr w:type="spellStart"/>
      <w:r w:rsidR="00DA0125">
        <w:t>trykkløft</w:t>
      </w:r>
      <w:proofErr w:type="spellEnd"/>
      <w:r w:rsidR="00DA0125">
        <w:t xml:space="preserve"> er oppnådd (</w:t>
      </w:r>
      <w:r w:rsidR="00DA0125">
        <w:rPr>
          <w:i/>
          <w:iCs/>
        </w:rPr>
        <w:t xml:space="preserve">Pr = </w:t>
      </w:r>
      <w:proofErr w:type="spellStart"/>
      <w:r w:rsidR="00DA0125">
        <w:rPr>
          <w:i/>
          <w:iCs/>
        </w:rPr>
        <w:t>Pri</w:t>
      </w:r>
      <w:proofErr w:type="spellEnd"/>
      <w:r w:rsidR="00DA0125">
        <w:t xml:space="preserve">). Her kan man sette en toleranse på f.eks. 5 %. Pseudokoden er kun delvis </w:t>
      </w:r>
      <w:proofErr w:type="gramStart"/>
      <w:r w:rsidR="00DA0125">
        <w:t>implementert</w:t>
      </w:r>
      <w:proofErr w:type="gramEnd"/>
      <w:r w:rsidR="00DA0125">
        <w:t xml:space="preserve"> i </w:t>
      </w:r>
      <w:r w:rsidR="00755842">
        <w:t xml:space="preserve">skriptet </w:t>
      </w:r>
      <w:r w:rsidR="00755842" w:rsidRPr="00755842">
        <w:rPr>
          <w:highlight w:val="lightGray"/>
        </w:rPr>
        <w:t>geometry.py</w:t>
      </w:r>
      <w:r w:rsidR="00DA0125">
        <w:t xml:space="preserve">. Å </w:t>
      </w:r>
      <w:proofErr w:type="gramStart"/>
      <w:r w:rsidR="00DA0125">
        <w:t>implementere</w:t>
      </w:r>
      <w:proofErr w:type="gramEnd"/>
      <w:r w:rsidR="00DA0125">
        <w:t xml:space="preserve"> dette</w:t>
      </w:r>
      <w:r w:rsidR="006B7645">
        <w:t xml:space="preserve"> for hydrogen</w:t>
      </w:r>
      <w:r w:rsidR="00DA0125">
        <w:t xml:space="preserve"> blir derfor første utfordring.</w:t>
      </w:r>
    </w:p>
    <w:p w14:paraId="306BEA9C" w14:textId="4ED493BD" w:rsidR="00BB4004" w:rsidRPr="00B53746" w:rsidRDefault="00DA0125" w:rsidP="00253138">
      <w:pPr>
        <w:pStyle w:val="ListParagraph"/>
        <w:numPr>
          <w:ilvl w:val="1"/>
          <w:numId w:val="7"/>
        </w:numPr>
        <w:tabs>
          <w:tab w:val="clear" w:pos="284"/>
        </w:tabs>
        <w:spacing w:before="0" w:after="160" w:line="259" w:lineRule="auto"/>
        <w:rPr>
          <w:rFonts w:asciiTheme="minorHAnsi" w:eastAsiaTheme="minorEastAsia" w:hAnsiTheme="minorHAnsi" w:cstheme="minorBidi"/>
          <w:b/>
          <w:bCs/>
        </w:rPr>
      </w:pPr>
      <w:r>
        <w:t xml:space="preserve">I pseudokoden kreves det </w:t>
      </w:r>
      <w:r w:rsidR="00B56E5D">
        <w:t xml:space="preserve">at man manuelt endrer verdiene til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2b</m:t>
            </m:r>
          </m:sub>
        </m:sSub>
      </m:oMath>
      <w:r w:rsidR="00B56E5D" w:rsidRPr="00B56E5D">
        <w:t>,</w:t>
      </w:r>
      <w:r w:rsidR="00B56E5D">
        <w:t xml:space="preserve"> </w:t>
      </w:r>
      <m:oMath>
        <m:sSub>
          <m:sSubPr>
            <m:ctrlPr>
              <w:rPr>
                <w:rFonts w:ascii="Cambria Math" w:hAnsi="Cambria Math"/>
              </w:rPr>
            </m:ctrlPr>
          </m:sSubPr>
          <m:e>
            <m:r>
              <m:rPr>
                <m:sty m:val="p"/>
              </m:rPr>
              <w:rPr>
                <w:rFonts w:ascii="Cambria Math" w:hAnsi="Cambria Math"/>
              </w:rPr>
              <m:t>λ</m:t>
            </m:r>
          </m:e>
          <m:sub>
            <m:r>
              <m:rPr>
                <m:nor/>
              </m:rPr>
              <w:rPr>
                <w:rFonts w:ascii="Cambria Math" w:hAnsi="Cambria Math"/>
              </w:rPr>
              <m:t>2m</m:t>
            </m:r>
          </m:sub>
        </m:sSub>
      </m:oMath>
      <w:r w:rsidR="00B56E5D">
        <w:t xml:space="preserve"> og </w:t>
      </w:r>
      <m:oMath>
        <m:sSub>
          <m:sSubPr>
            <m:ctrlPr>
              <w:rPr>
                <w:rFonts w:ascii="Cambria Math" w:hAnsi="Cambria Math"/>
              </w:rPr>
            </m:ctrlPr>
          </m:sSubPr>
          <m:e>
            <m:r>
              <m:rPr>
                <m:sty m:val="p"/>
              </m:rPr>
              <w:rPr>
                <w:rFonts w:ascii="Cambria Math" w:hAnsi="Cambria Math"/>
              </w:rPr>
              <m:t>Z</m:t>
            </m:r>
          </m:e>
          <m:sub>
            <m:r>
              <m:rPr>
                <m:nor/>
              </m:rPr>
              <w:rPr>
                <w:rFonts w:ascii="Cambria Math" w:hAnsi="Cambria Math"/>
              </w:rPr>
              <m:t>b</m:t>
            </m:r>
          </m:sub>
        </m:sSub>
      </m:oMath>
      <w:r w:rsidR="00B56E5D">
        <w:t xml:space="preserve"> slik at ulikheten</w:t>
      </w:r>
      <w:r w:rsidR="00B56E5D">
        <w:br/>
      </w:r>
      <m:oMathPara>
        <m:oMath>
          <m:f>
            <m:fPr>
              <m:ctrlPr>
                <w:rPr>
                  <w:rFonts w:ascii="Cambria Math" w:hAnsi="Cambria Math"/>
                </w:rPr>
              </m:ctrlPr>
            </m:fPr>
            <m:num>
              <m:sSub>
                <m:sSubPr>
                  <m:ctrlPr>
                    <w:rPr>
                      <w:rFonts w:ascii="Cambria Math" w:hAnsi="Cambria Math"/>
                      <w:i/>
                    </w:rPr>
                  </m:ctrlPr>
                </m:sSubPr>
                <m:e>
                  <m:r>
                    <w:rPr>
                      <w:rFonts w:ascii="Cambria Math" w:hAnsi="Cambria Math"/>
                    </w:rPr>
                    <m:t>r</m:t>
                  </m:r>
                </m:e>
                <m:sub>
                  <m:r>
                    <m:rPr>
                      <m:nor/>
                    </m:rPr>
                    <w:rPr>
                      <w:rFonts w:ascii="Cambria Math" w:hAnsi="Cambria Math"/>
                    </w:rPr>
                    <m:t>1t</m:t>
                  </m:r>
                </m:sub>
              </m:sSub>
              <m:ctrlPr>
                <w:rPr>
                  <w:rFonts w:ascii="Cambria Math" w:hAnsi="Cambria Math"/>
                  <w:i/>
                </w:rPr>
              </m:ctrlPr>
            </m:num>
            <m:den>
              <m:r>
                <w:rPr>
                  <w:rFonts w:ascii="Cambria Math" w:hAnsi="Cambria Math"/>
                </w:rPr>
                <m:t>0.5</m:t>
              </m:r>
              <m:sSub>
                <m:sSubPr>
                  <m:ctrlPr>
                    <w:rPr>
                      <w:rFonts w:ascii="Cambria Math" w:hAnsi="Cambria Math"/>
                      <w:i/>
                    </w:rPr>
                  </m:ctrlPr>
                </m:sSubPr>
                <m:e>
                  <m:r>
                    <w:rPr>
                      <w:rFonts w:ascii="Cambria Math" w:hAnsi="Cambria Math"/>
                    </w:rPr>
                    <m:t>D</m:t>
                  </m:r>
                </m:e>
                <m:sub>
                  <m:r>
                    <w:rPr>
                      <w:rFonts w:ascii="Cambria Math" w:hAnsi="Cambria Math"/>
                    </w:rPr>
                    <m:t>2</m:t>
                  </m:r>
                </m:sub>
              </m:sSub>
              <m:ctrlPr>
                <w:rPr>
                  <w:rFonts w:ascii="Cambria Math" w:hAnsi="Cambria Math"/>
                  <w:i/>
                </w:rPr>
              </m:ctrlPr>
            </m:den>
          </m:f>
          <m:r>
            <w:rPr>
              <w:rFonts w:ascii="Cambria Math" w:hAnsi="Cambria Math"/>
            </w:rPr>
            <m:t>&lt;</m:t>
          </m:r>
          <m:func>
            <m:funcPr>
              <m:ctrlPr>
                <w:rPr>
                  <w:rFonts w:ascii="Cambria Math" w:hAnsi="Cambria Math"/>
                  <w:i/>
                </w:rPr>
              </m:ctrlPr>
            </m:funcPr>
            <m:fName>
              <m:r>
                <w:rPr>
                  <w:rFonts w:ascii="Cambria Math" w:hAnsi="Cambria Math"/>
                </w:rPr>
                <m:t>exp[</m:t>
              </m:r>
            </m:fName>
            <m:e>
              <m:r>
                <w:rPr>
                  <w:rFonts w:ascii="Cambria Math" w:hAnsi="Cambria Math"/>
                </w:rPr>
                <m:t>-8.16</m:t>
              </m:r>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β</m:t>
                      </m:r>
                    </m:e>
                    <m:sub>
                      <m:r>
                        <m:rPr>
                          <m:nor/>
                        </m:rPr>
                        <w:rPr>
                          <w:rFonts w:ascii="Cambria Math" w:hAnsi="Cambria Math"/>
                        </w:rPr>
                        <m:t>2b</m:t>
                      </m:r>
                    </m:sub>
                  </m:sSub>
                  <m:r>
                    <w:rPr>
                      <w:rFonts w:ascii="Cambria Math" w:hAnsi="Cambria Math"/>
                    </w:rPr>
                    <m:t>)</m:t>
                  </m:r>
                </m:e>
              </m:func>
              <m:r>
                <m:rPr>
                  <m:lit/>
                </m:rPr>
                <w:rPr>
                  <w:rFonts w:ascii="Cambria Math" w:hAnsi="Cambria Math"/>
                </w:rPr>
                <m:t>/</m:t>
              </m:r>
              <m:sSub>
                <m:sSubPr>
                  <m:ctrlPr>
                    <w:rPr>
                      <w:rFonts w:ascii="Cambria Math" w:hAnsi="Cambria Math"/>
                      <w:i/>
                    </w:rPr>
                  </m:ctrlPr>
                </m:sSubPr>
                <m:e>
                  <m:r>
                    <w:rPr>
                      <w:rFonts w:ascii="Cambria Math" w:hAnsi="Cambria Math"/>
                    </w:rPr>
                    <m:t>Z</m:t>
                  </m:r>
                </m:e>
                <m:sub>
                  <m:r>
                    <m:rPr>
                      <m:nor/>
                    </m:rPr>
                    <w:rPr>
                      <w:rFonts w:ascii="Cambria Math" w:hAnsi="Cambria Math"/>
                    </w:rPr>
                    <m:t>b</m:t>
                  </m:r>
                </m:sub>
              </m:sSub>
              <m:r>
                <w:rPr>
                  <w:rFonts w:ascii="Cambria Math" w:hAnsi="Cambria Math"/>
                </w:rPr>
                <m:t>]</m:t>
              </m:r>
            </m:e>
          </m:func>
        </m:oMath>
      </m:oMathPara>
    </w:p>
    <w:p w14:paraId="194A78D2" w14:textId="74694881" w:rsidR="00B53746" w:rsidRDefault="00B53746" w:rsidP="00B53746">
      <w:pPr>
        <w:pStyle w:val="ListParagraph"/>
        <w:tabs>
          <w:tab w:val="clear" w:pos="284"/>
        </w:tabs>
        <w:spacing w:before="0" w:after="160" w:line="259" w:lineRule="auto"/>
      </w:pPr>
      <w:r>
        <w:rPr>
          <w:rFonts w:eastAsiaTheme="minorEastAsia"/>
        </w:rPr>
        <w:t xml:space="preserve">tilfredsstilles. Vi ønsker å automatisere dette ved at man for en gitt </w:t>
      </w:r>
      <w:r>
        <w:t xml:space="preserve"> </w:t>
      </w:r>
      <m:oMath>
        <m:sSub>
          <m:sSubPr>
            <m:ctrlPr>
              <w:rPr>
                <w:rFonts w:ascii="Cambria Math" w:hAnsi="Cambria Math"/>
              </w:rPr>
            </m:ctrlPr>
          </m:sSubPr>
          <m:e>
            <m:r>
              <w:rPr>
                <w:rFonts w:ascii="Cambria Math" w:hAnsi="Cambria Math"/>
              </w:rPr>
              <m:t>Z</m:t>
            </m:r>
          </m:e>
          <m:sub>
            <m:r>
              <m:rPr>
                <m:nor/>
              </m:rPr>
              <w:rPr>
                <w:rFonts w:ascii="Cambria Math" w:hAnsi="Cambria Math"/>
              </w:rPr>
              <m:t>b</m:t>
            </m:r>
          </m:sub>
        </m:sSub>
        <m:r>
          <w:rPr>
            <w:rFonts w:ascii="Cambria Math" w:hAnsi="Cambria Math"/>
          </w:rPr>
          <m:t>= 1, 2, 3,</m:t>
        </m:r>
        <m:r>
          <m:rPr>
            <m:sty m:val="p"/>
          </m:rPr>
          <w:rPr>
            <w:rFonts w:ascii="Cambria Math" w:hAnsi="Cambria Math"/>
          </w:rPr>
          <m:t>…</m:t>
        </m:r>
      </m:oMath>
      <w:r>
        <w:t xml:space="preserve"> bruker 2D gradient descent for å finne verdier av </w:t>
      </w:r>
      <m:oMath>
        <m:sSub>
          <m:sSubPr>
            <m:ctrlPr>
              <w:rPr>
                <w:rFonts w:ascii="Cambria Math" w:hAnsi="Cambria Math"/>
                <w:i/>
              </w:rPr>
            </m:ctrlPr>
          </m:sSubPr>
          <m:e>
            <m:r>
              <w:rPr>
                <w:rFonts w:ascii="Cambria Math" w:hAnsi="Cambria Math"/>
              </w:rPr>
              <m:t>β</m:t>
            </m:r>
            <m:ctrlPr>
              <w:rPr>
                <w:rFonts w:ascii="Cambria Math" w:hAnsi="Cambria Math"/>
              </w:rPr>
            </m:ctrlPr>
          </m:e>
          <m:sub>
            <m:r>
              <m:rPr>
                <m:sty m:val="p"/>
              </m:rPr>
              <w:rPr>
                <w:rFonts w:ascii="Cambria Math" w:hAnsi="Cambria Math"/>
              </w:rPr>
              <m:t>2b</m:t>
            </m:r>
          </m:sub>
        </m:sSub>
      </m:oMath>
      <w:r>
        <w:t xml:space="preserve"> og </w:t>
      </w:r>
      <m:oMath>
        <m:sSub>
          <m:sSubPr>
            <m:ctrlPr>
              <w:rPr>
                <w:rFonts w:ascii="Cambria Math" w:hAnsi="Cambria Math"/>
              </w:rPr>
            </m:ctrlPr>
          </m:sSubPr>
          <m:e>
            <m:r>
              <w:rPr>
                <w:rFonts w:ascii="Cambria Math" w:hAnsi="Cambria Math"/>
              </w:rPr>
              <m:t>λ</m:t>
            </m:r>
          </m:e>
          <m:sub>
            <m:r>
              <m:rPr>
                <m:nor/>
              </m:rPr>
              <w:rPr>
                <w:rFonts w:ascii="Cambria Math" w:hAnsi="Cambria Math"/>
              </w:rPr>
              <m:t>2m</m:t>
            </m:r>
          </m:sub>
        </m:sSub>
      </m:oMath>
      <w:r>
        <w:t xml:space="preserve"> som tilfredsstiller ulikheten. Dette er illustrert i </w:t>
      </w:r>
      <w:r>
        <w:fldChar w:fldCharType="begin"/>
      </w:r>
      <w:r>
        <w:instrText xml:space="preserve"> REF _Ref168580816 \h </w:instrText>
      </w:r>
      <w:r>
        <w:fldChar w:fldCharType="separate"/>
      </w:r>
      <w:r>
        <w:fldChar w:fldCharType="end"/>
      </w:r>
      <w:r>
        <w:fldChar w:fldCharType="begin"/>
      </w:r>
      <w:r>
        <w:instrText xml:space="preserve"> REF _Ref168580872 \h </w:instrText>
      </w:r>
      <w:r>
        <w:fldChar w:fldCharType="separate"/>
      </w:r>
      <w:r>
        <w:t>Figu</w:t>
      </w:r>
      <w:r>
        <w:t>r</w:t>
      </w:r>
      <w:r>
        <w:t xml:space="preserve"> </w:t>
      </w:r>
      <w:r>
        <w:rPr>
          <w:noProof/>
        </w:rPr>
        <w:t>1</w:t>
      </w:r>
      <w:r>
        <w:fldChar w:fldCharType="end"/>
      </w:r>
      <w:r>
        <w:t xml:space="preserve">, der området innenfor </w:t>
      </w:r>
      <w:r w:rsidR="002603FD">
        <w:t>heltrukken linje</w:t>
      </w:r>
      <w:r>
        <w:t xml:space="preserve"> tilfredsstiller ulikheten. Gradient descent kan</w:t>
      </w:r>
      <w:r w:rsidRPr="00B53746">
        <w:t xml:space="preserve"> </w:t>
      </w:r>
      <w:r>
        <w:t xml:space="preserve">brukes til å havne innenfor dette området. Siden dette kun vil sikre at ulikheten tilfredsstilles, og ikke nødvendigvis gir </w:t>
      </w:r>
      <w:proofErr w:type="gramStart"/>
      <w:r>
        <w:t>optimale</w:t>
      </w:r>
      <w:proofErr w:type="gramEnd"/>
      <w:r>
        <w:t xml:space="preserve"> verdier for </w:t>
      </w:r>
      <m:oMath>
        <m:sSub>
          <m:sSubPr>
            <m:ctrlPr>
              <w:rPr>
                <w:rFonts w:ascii="Cambria Math" w:hAnsi="Cambria Math"/>
                <w:i/>
              </w:rPr>
            </m:ctrlPr>
          </m:sSubPr>
          <m:e>
            <m:r>
              <w:rPr>
                <w:rFonts w:ascii="Cambria Math" w:hAnsi="Cambria Math"/>
              </w:rPr>
              <m:t>β</m:t>
            </m:r>
            <m:ctrlPr>
              <w:rPr>
                <w:rFonts w:ascii="Cambria Math" w:hAnsi="Cambria Math"/>
              </w:rPr>
            </m:ctrlPr>
          </m:e>
          <m:sub>
            <m:r>
              <m:rPr>
                <m:sty m:val="p"/>
              </m:rPr>
              <w:rPr>
                <w:rFonts w:ascii="Cambria Math" w:hAnsi="Cambria Math"/>
              </w:rPr>
              <m:t>2b</m:t>
            </m:r>
          </m:sub>
        </m:sSub>
      </m:oMath>
      <w:r>
        <w:t xml:space="preserve"> og </w:t>
      </w:r>
      <m:oMath>
        <m:sSub>
          <m:sSubPr>
            <m:ctrlPr>
              <w:rPr>
                <w:rFonts w:ascii="Cambria Math" w:hAnsi="Cambria Math"/>
              </w:rPr>
            </m:ctrlPr>
          </m:sSubPr>
          <m:e>
            <m:r>
              <w:rPr>
                <w:rFonts w:ascii="Cambria Math" w:hAnsi="Cambria Math"/>
              </w:rPr>
              <m:t>λ</m:t>
            </m:r>
          </m:e>
          <m:sub>
            <m:r>
              <m:rPr>
                <m:nor/>
              </m:rPr>
              <w:rPr>
                <w:rFonts w:ascii="Cambria Math" w:hAnsi="Cambria Math"/>
              </w:rPr>
              <m:t>2m</m:t>
            </m:r>
          </m:sub>
        </m:sSub>
      </m:oMath>
      <w:r>
        <w:t>, kan du velge flere forskjellige</w:t>
      </w:r>
      <w:r w:rsidR="002603FD">
        <w:t xml:space="preserve"> </w:t>
      </w:r>
      <w:r>
        <w:t>s</w:t>
      </w:r>
      <w:r>
        <w:t xml:space="preserve">tartverdier for </w:t>
      </w:r>
      <m:oMath>
        <m:sSub>
          <m:sSubPr>
            <m:ctrlPr>
              <w:rPr>
                <w:rFonts w:ascii="Cambria Math" w:hAnsi="Cambria Math"/>
                <w:i/>
              </w:rPr>
            </m:ctrlPr>
          </m:sSubPr>
          <m:e>
            <m:r>
              <w:rPr>
                <w:rFonts w:ascii="Cambria Math" w:hAnsi="Cambria Math"/>
              </w:rPr>
              <m:t>β</m:t>
            </m:r>
            <m:ctrlPr>
              <w:rPr>
                <w:rFonts w:ascii="Cambria Math" w:hAnsi="Cambria Math"/>
              </w:rPr>
            </m:ctrlPr>
          </m:e>
          <m:sub>
            <m:r>
              <m:rPr>
                <m:sty m:val="p"/>
              </m:rPr>
              <w:rPr>
                <w:rFonts w:ascii="Cambria Math" w:hAnsi="Cambria Math"/>
              </w:rPr>
              <m:t>2b</m:t>
            </m:r>
          </m:sub>
        </m:sSub>
      </m:oMath>
      <w:r>
        <w:t xml:space="preserve"> og </w:t>
      </w:r>
      <m:oMath>
        <m:sSub>
          <m:sSubPr>
            <m:ctrlPr>
              <w:rPr>
                <w:rFonts w:ascii="Cambria Math" w:hAnsi="Cambria Math"/>
              </w:rPr>
            </m:ctrlPr>
          </m:sSubPr>
          <m:e>
            <m:r>
              <w:rPr>
                <w:rFonts w:ascii="Cambria Math" w:hAnsi="Cambria Math"/>
              </w:rPr>
              <m:t>λ</m:t>
            </m:r>
          </m:e>
          <m:sub>
            <m:r>
              <m:rPr>
                <m:nor/>
              </m:rPr>
              <w:rPr>
                <w:rFonts w:ascii="Cambria Math" w:hAnsi="Cambria Math"/>
              </w:rPr>
              <m:t>2m</m:t>
            </m:r>
          </m:sub>
        </m:sSub>
      </m:oMath>
      <w:r>
        <w:t xml:space="preserve"> (røde kryss i </w:t>
      </w:r>
      <w:r>
        <w:fldChar w:fldCharType="begin"/>
      </w:r>
      <w:r>
        <w:instrText xml:space="preserve"> REF _Ref168580872 \h </w:instrText>
      </w:r>
      <w:r>
        <w:fldChar w:fldCharType="separate"/>
      </w:r>
      <w:r>
        <w:t xml:space="preserve">Figur </w:t>
      </w:r>
      <w:r>
        <w:rPr>
          <w:noProof/>
        </w:rPr>
        <w:t>1</w:t>
      </w:r>
      <w:r>
        <w:fldChar w:fldCharType="end"/>
      </w:r>
      <w:r>
        <w:t xml:space="preserve">). Kanskje ender </w:t>
      </w:r>
      <m:oMath>
        <m:sSub>
          <m:sSubPr>
            <m:ctrlPr>
              <w:rPr>
                <w:rFonts w:ascii="Cambria Math" w:hAnsi="Cambria Math"/>
                <w:i/>
              </w:rPr>
            </m:ctrlPr>
          </m:sSubPr>
          <m:e>
            <m:r>
              <w:rPr>
                <w:rFonts w:ascii="Cambria Math" w:hAnsi="Cambria Math"/>
              </w:rPr>
              <m:t>β</m:t>
            </m:r>
            <m:ctrlPr>
              <w:rPr>
                <w:rFonts w:ascii="Cambria Math" w:hAnsi="Cambria Math"/>
              </w:rPr>
            </m:ctrlPr>
          </m:e>
          <m:sub>
            <m:r>
              <m:rPr>
                <m:sty m:val="p"/>
              </m:rPr>
              <w:rPr>
                <w:rFonts w:ascii="Cambria Math" w:hAnsi="Cambria Math"/>
              </w:rPr>
              <m:t>2b</m:t>
            </m:r>
          </m:sub>
        </m:sSub>
      </m:oMath>
      <w:r>
        <w:t xml:space="preserve"> og </w:t>
      </w:r>
      <m:oMath>
        <m:sSub>
          <m:sSubPr>
            <m:ctrlPr>
              <w:rPr>
                <w:rFonts w:ascii="Cambria Math" w:hAnsi="Cambria Math"/>
              </w:rPr>
            </m:ctrlPr>
          </m:sSubPr>
          <m:e>
            <m:r>
              <w:rPr>
                <w:rFonts w:ascii="Cambria Math" w:hAnsi="Cambria Math"/>
              </w:rPr>
              <m:t>λ</m:t>
            </m:r>
          </m:e>
          <m:sub>
            <m:r>
              <m:rPr>
                <m:nor/>
              </m:rPr>
              <w:rPr>
                <w:rFonts w:ascii="Cambria Math" w:hAnsi="Cambria Math"/>
              </w:rPr>
              <m:t>2m</m:t>
            </m:r>
          </m:sub>
        </m:sSub>
      </m:oMath>
      <w:r>
        <w:t xml:space="preserve"> i samme</w:t>
      </w:r>
      <w:r>
        <w:t xml:space="preserve"> område hver gang?</w:t>
      </w:r>
    </w:p>
    <w:p w14:paraId="06C04F98" w14:textId="2E4A22DB" w:rsidR="00736762" w:rsidRPr="002603FD" w:rsidRDefault="002603FD" w:rsidP="002603FD">
      <w:pPr>
        <w:tabs>
          <w:tab w:val="clear" w:pos="284"/>
        </w:tabs>
        <w:spacing w:before="0" w:after="160" w:line="259" w:lineRule="auto"/>
        <w:rPr>
          <w:vanish/>
        </w:rPr>
      </w:pPr>
      <w:r>
        <w:rPr>
          <w:noProof/>
        </w:rPr>
        <w:lastRenderedPageBreak/>
        <mc:AlternateContent>
          <mc:Choice Requires="wpg">
            <w:drawing>
              <wp:anchor distT="0" distB="0" distL="114300" distR="114300" simplePos="0" relativeHeight="251663360" behindDoc="0" locked="0" layoutInCell="1" allowOverlap="1" wp14:anchorId="7679D555" wp14:editId="276702EE">
                <wp:simplePos x="0" y="0"/>
                <wp:positionH relativeFrom="column">
                  <wp:posOffset>992957</wp:posOffset>
                </wp:positionH>
                <wp:positionV relativeFrom="paragraph">
                  <wp:posOffset>431</wp:posOffset>
                </wp:positionV>
                <wp:extent cx="4147820" cy="3484245"/>
                <wp:effectExtent l="0" t="0" r="5080" b="1905"/>
                <wp:wrapTopAndBottom/>
                <wp:docPr id="979848122" name="Group 3"/>
                <wp:cNvGraphicFramePr/>
                <a:graphic xmlns:a="http://schemas.openxmlformats.org/drawingml/2006/main">
                  <a:graphicData uri="http://schemas.microsoft.com/office/word/2010/wordprocessingGroup">
                    <wpg:wgp>
                      <wpg:cNvGrpSpPr/>
                      <wpg:grpSpPr>
                        <a:xfrm>
                          <a:off x="0" y="0"/>
                          <a:ext cx="4147820" cy="3484245"/>
                          <a:chOff x="0" y="0"/>
                          <a:chExt cx="4147820" cy="3484245"/>
                        </a:xfrm>
                      </wpg:grpSpPr>
                      <pic:pic xmlns:pic="http://schemas.openxmlformats.org/drawingml/2006/picture">
                        <pic:nvPicPr>
                          <pic:cNvPr id="59728589" name="Picture 1" descr="A map of a cow&#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47820" cy="3139440"/>
                          </a:xfrm>
                          <a:prstGeom prst="rect">
                            <a:avLst/>
                          </a:prstGeom>
                        </pic:spPr>
                      </pic:pic>
                      <wps:wsp>
                        <wps:cNvPr id="1083591711" name="Text Box 1"/>
                        <wps:cNvSpPr txBox="1"/>
                        <wps:spPr>
                          <a:xfrm>
                            <a:off x="0" y="3196590"/>
                            <a:ext cx="4147820" cy="287655"/>
                          </a:xfrm>
                          <a:prstGeom prst="rect">
                            <a:avLst/>
                          </a:prstGeom>
                          <a:solidFill>
                            <a:prstClr val="white"/>
                          </a:solidFill>
                          <a:ln>
                            <a:noFill/>
                          </a:ln>
                        </wps:spPr>
                        <wps:txbx>
                          <w:txbxContent>
                            <w:p w14:paraId="70838A12" w14:textId="69308161" w:rsidR="008D257B" w:rsidRPr="00700BEF" w:rsidRDefault="008D257B" w:rsidP="00A12B2E">
                              <w:pPr>
                                <w:pStyle w:val="Caption"/>
                                <w:jc w:val="center"/>
                                <w:rPr>
                                  <w:noProof/>
                                </w:rPr>
                              </w:pPr>
                              <w:bookmarkStart w:id="4" w:name="_Ref168580872"/>
                              <w:r>
                                <w:t xml:space="preserve">Figur </w:t>
                              </w:r>
                              <w:r>
                                <w:fldChar w:fldCharType="begin"/>
                              </w:r>
                              <w:r>
                                <w:instrText xml:space="preserve"> SEQ Figure \* ARABIC </w:instrText>
                              </w:r>
                              <w:r>
                                <w:fldChar w:fldCharType="separate"/>
                              </w:r>
                              <w:r>
                                <w:rPr>
                                  <w:noProof/>
                                </w:rPr>
                                <w:t>1</w:t>
                              </w:r>
                              <w:r>
                                <w:fldChar w:fldCharType="end"/>
                              </w:r>
                              <w:bookmarkEnd w:id="4"/>
                              <w:r>
                                <w:t>: 2D gradient descent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679D555" id="Group 3" o:spid="_x0000_s1026" style="position:absolute;margin-left:78.2pt;margin-top:.05pt;width:326.6pt;height:274.35pt;z-index:251663360" coordsize="41478,34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map of a cow&#10;&#10;Description automatically generated" style="position:absolute;width:41478;height:3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">
                  <v:imagedata r:id="rId17" o:title="A map of a cow&#10;&#10;Description automatically generated"/>
                </v:shape>
                <v:shapetype id="_x0000_t202" coordsize="21600,21600" o:spt="202" path="m,l,21600r21600,l21600,xe">
                  <v:stroke joinstyle="miter"/>
                  <v:path gradientshapeok="t" o:connecttype="rect"/>
                </v:shapetype>
                <v:shape id="Text Box 1" o:spid="_x0000_s1028" type="#_x0000_t202" style="position:absolute;top:31965;width:4147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" stroked="f">
                  <v:textbox style="mso-fit-shape-to-text:t" inset="0,0,0,0">
                    <w:txbxContent>
                      <w:p w14:paraId="70838A12" w14:textId="69308161" w:rsidR="008D257B" w:rsidRPr="00700BEF" w:rsidRDefault="008D257B" w:rsidP="00A12B2E">
                        <w:pPr>
                          <w:pStyle w:val="Caption"/>
                          <w:jc w:val="center"/>
                          <w:rPr>
                            <w:noProof/>
                          </w:rPr>
                        </w:pPr>
                        <w:bookmarkStart w:id="5" w:name="_Ref168580872"/>
                        <w:r>
                          <w:t xml:space="preserve">Figur </w:t>
                        </w:r>
                        <w:r>
                          <w:fldChar w:fldCharType="begin"/>
                        </w:r>
                        <w:r>
                          <w:instrText xml:space="preserve"> SEQ Figure \* ARABIC </w:instrText>
                        </w:r>
                        <w:r>
                          <w:fldChar w:fldCharType="separate"/>
                        </w:r>
                        <w:r>
                          <w:rPr>
                            <w:noProof/>
                          </w:rPr>
                          <w:t>1</w:t>
                        </w:r>
                        <w:r>
                          <w:fldChar w:fldCharType="end"/>
                        </w:r>
                        <w:bookmarkEnd w:id="5"/>
                        <w:r>
                          <w:t>: 2D gradient descent</w:t>
                        </w:r>
                      </w:p>
                    </w:txbxContent>
                  </v:textbox>
                </v:shape>
                <w10:wrap type="topAndBottom"/>
              </v:group>
            </w:pict>
          </mc:Fallback>
        </mc:AlternateContent>
      </w:r>
    </w:p>
    <w:p w14:paraId="75B6BD78" w14:textId="77777777" w:rsidR="00736762" w:rsidRPr="00736762" w:rsidRDefault="00736762" w:rsidP="00253138">
      <w:pPr>
        <w:pStyle w:val="ListParagraph"/>
        <w:numPr>
          <w:ilvl w:val="0"/>
          <w:numId w:val="9"/>
        </w:numPr>
        <w:tabs>
          <w:tab w:val="clear" w:pos="284"/>
        </w:tabs>
        <w:spacing w:before="0" w:after="160" w:line="259" w:lineRule="auto"/>
        <w:rPr>
          <w:vanish/>
        </w:rPr>
      </w:pPr>
    </w:p>
    <w:p w14:paraId="64D7D8B4" w14:textId="77777777" w:rsidR="00736762" w:rsidRPr="00736762" w:rsidRDefault="00736762" w:rsidP="00253138">
      <w:pPr>
        <w:pStyle w:val="ListParagraph"/>
        <w:numPr>
          <w:ilvl w:val="1"/>
          <w:numId w:val="9"/>
        </w:numPr>
        <w:tabs>
          <w:tab w:val="clear" w:pos="284"/>
        </w:tabs>
        <w:spacing w:before="0" w:after="160" w:line="259" w:lineRule="auto"/>
        <w:rPr>
          <w:vanish/>
        </w:rPr>
      </w:pPr>
    </w:p>
    <w:p w14:paraId="147089D9" w14:textId="77777777" w:rsidR="00736762" w:rsidRPr="00736762" w:rsidRDefault="00736762" w:rsidP="00253138">
      <w:pPr>
        <w:pStyle w:val="ListParagraph"/>
        <w:numPr>
          <w:ilvl w:val="1"/>
          <w:numId w:val="9"/>
        </w:numPr>
        <w:tabs>
          <w:tab w:val="clear" w:pos="284"/>
        </w:tabs>
        <w:spacing w:before="0" w:after="160" w:line="259" w:lineRule="auto"/>
        <w:rPr>
          <w:vanish/>
        </w:rPr>
      </w:pPr>
    </w:p>
    <w:p w14:paraId="1F68CEAB" w14:textId="12CD3AD5" w:rsidR="00736762" w:rsidRDefault="00736762" w:rsidP="00736762">
      <w:pPr>
        <w:pStyle w:val="ListParagraph"/>
        <w:tabs>
          <w:tab w:val="clear" w:pos="284"/>
        </w:tabs>
        <w:spacing w:before="0" w:after="160" w:line="259" w:lineRule="auto"/>
        <w:ind w:left="792"/>
      </w:pPr>
    </w:p>
    <w:p w14:paraId="3EC9ABC9" w14:textId="1AD9B8C4" w:rsidR="00AC71B3" w:rsidRDefault="00736762" w:rsidP="00253138">
      <w:pPr>
        <w:pStyle w:val="ListParagraph"/>
        <w:keepNext/>
        <w:numPr>
          <w:ilvl w:val="1"/>
          <w:numId w:val="9"/>
        </w:numPr>
        <w:tabs>
          <w:tab w:val="clear" w:pos="284"/>
        </w:tabs>
        <w:spacing w:before="0" w:after="160" w:line="259" w:lineRule="auto"/>
      </w:pPr>
      <w:r>
        <w:t xml:space="preserve">Etter at kompressorens geometri er optimalisert ved designpunktet ønsker vi å bruke </w:t>
      </w:r>
      <w:r w:rsidR="00755842">
        <w:t xml:space="preserve">skriptet </w:t>
      </w:r>
      <w:r w:rsidR="00755842" w:rsidRPr="00755842">
        <w:rPr>
          <w:highlight w:val="lightGray"/>
        </w:rPr>
        <w:t>off-design_performance.py</w:t>
      </w:r>
      <w:r>
        <w:t xml:space="preserve"> til å predikere ytelsen bort fra designpunktet. </w:t>
      </w:r>
      <w:r w:rsidR="00FC79C8">
        <w:t xml:space="preserve">Målet er å plotte </w:t>
      </w:r>
      <w:proofErr w:type="spellStart"/>
      <w:r w:rsidR="00FC79C8">
        <w:t>ytelseskruver</w:t>
      </w:r>
      <w:proofErr w:type="spellEnd"/>
      <w:r w:rsidR="00FC79C8">
        <w:t xml:space="preserve"> (</w:t>
      </w:r>
      <w:proofErr w:type="spellStart"/>
      <w:r w:rsidR="00FC79C8">
        <w:t>trykkløft</w:t>
      </w:r>
      <w:proofErr w:type="spellEnd"/>
      <w:r w:rsidR="00FC79C8">
        <w:t xml:space="preserve"> </w:t>
      </w:r>
      <w:proofErr w:type="spellStart"/>
      <w:r w:rsidR="00FC79C8">
        <w:t>s.f.a</w:t>
      </w:r>
      <w:proofErr w:type="spellEnd"/>
      <w:r w:rsidR="00FC79C8">
        <w:t>. massestrøm) i et «</w:t>
      </w:r>
      <w:proofErr w:type="spellStart"/>
      <w:r w:rsidR="00FC79C8">
        <w:t>compressor</w:t>
      </w:r>
      <w:proofErr w:type="spellEnd"/>
      <w:r w:rsidR="00FC79C8">
        <w:t xml:space="preserve"> </w:t>
      </w:r>
      <w:proofErr w:type="spellStart"/>
      <w:r w:rsidR="00FC79C8">
        <w:t>performance</w:t>
      </w:r>
      <w:proofErr w:type="spellEnd"/>
      <w:r w:rsidR="00FC79C8">
        <w:t xml:space="preserve"> </w:t>
      </w:r>
      <w:proofErr w:type="spellStart"/>
      <w:r w:rsidR="00FC79C8">
        <w:t>map</w:t>
      </w:r>
      <w:proofErr w:type="spellEnd"/>
      <w:r w:rsidR="00FC79C8">
        <w:t>».</w:t>
      </w:r>
      <w:r>
        <w:tab/>
      </w:r>
      <w:r w:rsidR="0029168F">
        <w:t xml:space="preserve"> </w:t>
      </w:r>
    </w:p>
    <w:p w14:paraId="3C67ADB3" w14:textId="77ECF3B6" w:rsidR="009B7965" w:rsidRDefault="009B7965" w:rsidP="00253138">
      <w:pPr>
        <w:pStyle w:val="ListParagraph"/>
        <w:keepNext/>
        <w:numPr>
          <w:ilvl w:val="1"/>
          <w:numId w:val="9"/>
        </w:numPr>
        <w:tabs>
          <w:tab w:val="clear" w:pos="284"/>
        </w:tabs>
        <w:spacing w:before="0" w:after="160" w:line="259" w:lineRule="auto"/>
      </w:pPr>
      <w:r>
        <w:t xml:space="preserve">NASA-koden er kun </w:t>
      </w:r>
      <w:proofErr w:type="gramStart"/>
      <w:r>
        <w:t>implementert</w:t>
      </w:r>
      <w:proofErr w:type="gramEnd"/>
      <w:r>
        <w:t xml:space="preserve"> for ett kompressorsteg. </w:t>
      </w:r>
      <w:r w:rsidR="002603FD">
        <w:t>Vi kan</w:t>
      </w:r>
      <w:r>
        <w:t xml:space="preserve"> forsøke å inkludere flere steg, samt en gitt mellomkjøling mellom hvert steg. </w:t>
      </w:r>
    </w:p>
    <w:p w14:paraId="33880C50" w14:textId="77777777" w:rsidR="00736762" w:rsidRDefault="00736762" w:rsidP="006B7645">
      <w:pPr>
        <w:keepNext/>
        <w:tabs>
          <w:tab w:val="clear" w:pos="284"/>
        </w:tabs>
        <w:spacing w:before="0" w:after="160" w:line="259" w:lineRule="auto"/>
        <w:rPr>
          <w:lang w:val="en-GB"/>
        </w:rPr>
      </w:pPr>
    </w:p>
    <w:p w14:paraId="7EFBF895" w14:textId="638E7500" w:rsidR="006B7645" w:rsidRDefault="006B7645" w:rsidP="006B7645">
      <w:pPr>
        <w:keepNext/>
        <w:tabs>
          <w:tab w:val="clear" w:pos="284"/>
        </w:tabs>
        <w:spacing w:before="0" w:after="160" w:line="259" w:lineRule="auto"/>
        <w:rPr>
          <w:b/>
          <w:bCs/>
          <w:lang w:val="en-GB"/>
        </w:rPr>
      </w:pPr>
      <w:proofErr w:type="spellStart"/>
      <w:r>
        <w:rPr>
          <w:b/>
          <w:bCs/>
          <w:lang w:val="en-GB"/>
        </w:rPr>
        <w:t>Oppgave</w:t>
      </w:r>
      <w:proofErr w:type="spellEnd"/>
      <w:r>
        <w:rPr>
          <w:b/>
          <w:bCs/>
          <w:lang w:val="en-GB"/>
        </w:rPr>
        <w:t xml:space="preserve"> 3: </w:t>
      </w:r>
      <w:proofErr w:type="spellStart"/>
      <w:r>
        <w:rPr>
          <w:b/>
          <w:bCs/>
          <w:lang w:val="en-GB"/>
        </w:rPr>
        <w:t>Validere</w:t>
      </w:r>
      <w:proofErr w:type="spellEnd"/>
      <w:r>
        <w:rPr>
          <w:b/>
          <w:bCs/>
          <w:lang w:val="en-GB"/>
        </w:rPr>
        <w:t xml:space="preserve"> </w:t>
      </w:r>
      <w:proofErr w:type="spellStart"/>
      <w:r>
        <w:rPr>
          <w:b/>
          <w:bCs/>
          <w:lang w:val="en-GB"/>
        </w:rPr>
        <w:t>koden</w:t>
      </w:r>
      <w:proofErr w:type="spellEnd"/>
    </w:p>
    <w:p w14:paraId="7E730049" w14:textId="5706ACD6" w:rsidR="006B7645" w:rsidRPr="006B7645" w:rsidRDefault="00482BD3" w:rsidP="00253138">
      <w:pPr>
        <w:pStyle w:val="ListParagraph"/>
        <w:keepNext/>
        <w:numPr>
          <w:ilvl w:val="1"/>
          <w:numId w:val="8"/>
        </w:numPr>
        <w:tabs>
          <w:tab w:val="clear" w:pos="284"/>
        </w:tabs>
        <w:spacing w:before="0" w:after="160" w:line="259" w:lineRule="auto"/>
        <w:rPr>
          <w:b/>
          <w:bCs/>
          <w:lang w:val="en-GB"/>
        </w:rPr>
      </w:pPr>
      <w:r>
        <w:rPr>
          <w:lang w:val="en-GB"/>
        </w:rPr>
        <w:t xml:space="preserve">Dersom det blir </w:t>
      </w:r>
      <w:proofErr w:type="spellStart"/>
      <w:r>
        <w:rPr>
          <w:lang w:val="en-GB"/>
        </w:rPr>
        <w:t>tid</w:t>
      </w:r>
      <w:proofErr w:type="spellEnd"/>
      <w:r>
        <w:rPr>
          <w:lang w:val="en-GB"/>
        </w:rPr>
        <w:t xml:space="preserve"> </w:t>
      </w:r>
      <w:proofErr w:type="spellStart"/>
      <w:r>
        <w:rPr>
          <w:lang w:val="en-GB"/>
        </w:rPr>
        <w:t>bør</w:t>
      </w:r>
      <w:proofErr w:type="spellEnd"/>
      <w:r>
        <w:rPr>
          <w:lang w:val="en-GB"/>
        </w:rPr>
        <w:t xml:space="preserve"> de </w:t>
      </w:r>
      <w:proofErr w:type="spellStart"/>
      <w:r>
        <w:rPr>
          <w:lang w:val="en-GB"/>
        </w:rPr>
        <w:t>teoretiske</w:t>
      </w:r>
      <w:proofErr w:type="spellEnd"/>
      <w:r>
        <w:rPr>
          <w:lang w:val="en-GB"/>
        </w:rPr>
        <w:t xml:space="preserve"> </w:t>
      </w:r>
      <w:proofErr w:type="spellStart"/>
      <w:r>
        <w:rPr>
          <w:lang w:val="en-GB"/>
        </w:rPr>
        <w:t>prediksjonene</w:t>
      </w:r>
      <w:proofErr w:type="spellEnd"/>
      <w:r>
        <w:rPr>
          <w:lang w:val="en-GB"/>
        </w:rPr>
        <w:t xml:space="preserve"> </w:t>
      </w:r>
      <w:proofErr w:type="spellStart"/>
      <w:r>
        <w:rPr>
          <w:lang w:val="en-GB"/>
        </w:rPr>
        <w:t>valideres</w:t>
      </w:r>
      <w:proofErr w:type="spellEnd"/>
      <w:r>
        <w:rPr>
          <w:lang w:val="en-GB"/>
        </w:rPr>
        <w:t xml:space="preserve"> mot </w:t>
      </w:r>
      <w:proofErr w:type="spellStart"/>
      <w:r>
        <w:rPr>
          <w:lang w:val="en-GB"/>
        </w:rPr>
        <w:t>eksperimentelle</w:t>
      </w:r>
      <w:proofErr w:type="spellEnd"/>
      <w:r>
        <w:rPr>
          <w:lang w:val="en-GB"/>
        </w:rPr>
        <w:t xml:space="preserve"> data</w:t>
      </w:r>
      <w:r w:rsidR="006B7645">
        <w:rPr>
          <w:lang w:val="en-GB"/>
        </w:rPr>
        <w:t>.</w:t>
      </w:r>
      <w:r>
        <w:rPr>
          <w:lang w:val="en-GB"/>
        </w:rPr>
        <w:t xml:space="preserve"> Hvis vi </w:t>
      </w:r>
      <w:proofErr w:type="spellStart"/>
      <w:r>
        <w:rPr>
          <w:lang w:val="en-GB"/>
        </w:rPr>
        <w:t>ikke</w:t>
      </w:r>
      <w:proofErr w:type="spellEnd"/>
      <w:r>
        <w:rPr>
          <w:lang w:val="en-GB"/>
        </w:rPr>
        <w:t xml:space="preserve"> </w:t>
      </w:r>
      <w:proofErr w:type="spellStart"/>
      <w:r>
        <w:rPr>
          <w:lang w:val="en-GB"/>
        </w:rPr>
        <w:t>finner</w:t>
      </w:r>
      <w:proofErr w:type="spellEnd"/>
      <w:r>
        <w:rPr>
          <w:lang w:val="en-GB"/>
        </w:rPr>
        <w:t xml:space="preserve"> </w:t>
      </w:r>
      <w:proofErr w:type="spellStart"/>
      <w:r>
        <w:rPr>
          <w:lang w:val="en-GB"/>
        </w:rPr>
        <w:t>ytelseskurver</w:t>
      </w:r>
      <w:proofErr w:type="spellEnd"/>
      <w:r>
        <w:rPr>
          <w:lang w:val="en-GB"/>
        </w:rPr>
        <w:t xml:space="preserve"> for </w:t>
      </w:r>
      <w:proofErr w:type="spellStart"/>
      <w:r>
        <w:rPr>
          <w:lang w:val="en-GB"/>
        </w:rPr>
        <w:t>hydrogenkompressorer</w:t>
      </w:r>
      <w:proofErr w:type="spellEnd"/>
      <w:r>
        <w:rPr>
          <w:lang w:val="en-GB"/>
        </w:rPr>
        <w:t xml:space="preserve"> </w:t>
      </w:r>
      <w:proofErr w:type="spellStart"/>
      <w:r>
        <w:rPr>
          <w:lang w:val="en-GB"/>
        </w:rPr>
        <w:t>kan</w:t>
      </w:r>
      <w:proofErr w:type="spellEnd"/>
      <w:r>
        <w:rPr>
          <w:lang w:val="en-GB"/>
        </w:rPr>
        <w:t xml:space="preserve"> vi </w:t>
      </w:r>
      <w:proofErr w:type="spellStart"/>
      <w:r w:rsidR="006B7645">
        <w:rPr>
          <w:lang w:val="en-GB"/>
        </w:rPr>
        <w:t>validere</w:t>
      </w:r>
      <w:proofErr w:type="spellEnd"/>
      <w:r w:rsidR="006B7645">
        <w:rPr>
          <w:lang w:val="en-GB"/>
        </w:rPr>
        <w:t xml:space="preserve"> </w:t>
      </w:r>
      <w:proofErr w:type="spellStart"/>
      <w:r w:rsidR="006B7645">
        <w:rPr>
          <w:lang w:val="en-GB"/>
        </w:rPr>
        <w:t>koden</w:t>
      </w:r>
      <w:proofErr w:type="spellEnd"/>
      <w:r w:rsidR="006B7645">
        <w:rPr>
          <w:lang w:val="en-GB"/>
        </w:rPr>
        <w:t xml:space="preserve"> med et </w:t>
      </w:r>
      <w:proofErr w:type="spellStart"/>
      <w:r w:rsidR="006B7645">
        <w:rPr>
          <w:lang w:val="en-GB"/>
        </w:rPr>
        <w:t>annet</w:t>
      </w:r>
      <w:proofErr w:type="spellEnd"/>
      <w:r w:rsidR="006B7645">
        <w:rPr>
          <w:lang w:val="en-GB"/>
        </w:rPr>
        <w:t xml:space="preserve"> fluid </w:t>
      </w:r>
      <w:proofErr w:type="spellStart"/>
      <w:r w:rsidR="006B7645">
        <w:rPr>
          <w:lang w:val="en-GB"/>
        </w:rPr>
        <w:t>enn</w:t>
      </w:r>
      <w:proofErr w:type="spellEnd"/>
      <w:r w:rsidR="006B7645">
        <w:rPr>
          <w:lang w:val="en-GB"/>
        </w:rPr>
        <w:t xml:space="preserve"> hydrogen. </w:t>
      </w:r>
    </w:p>
    <w:p w14:paraId="1EDD624F" w14:textId="43FD2878" w:rsidR="00AC71B3" w:rsidRDefault="00AC71B3" w:rsidP="00337870">
      <w:pPr>
        <w:pStyle w:val="ListParagraph"/>
        <w:tabs>
          <w:tab w:val="clear" w:pos="284"/>
        </w:tabs>
        <w:spacing w:before="0" w:after="160" w:line="259" w:lineRule="auto"/>
        <w:rPr>
          <w:rFonts w:eastAsiaTheme="minorEastAsia"/>
        </w:rPr>
      </w:pPr>
    </w:p>
    <w:p w14:paraId="1DAC02C8" w14:textId="78BF499F" w:rsidR="00470839" w:rsidRDefault="003E04F1" w:rsidP="003E04F1">
      <w:pPr>
        <w:pStyle w:val="Heading1"/>
      </w:pPr>
      <w:bookmarkStart w:id="6" w:name="_Toc168652657"/>
      <w:r>
        <w:t>Leveranser</w:t>
      </w:r>
      <w:bookmarkEnd w:id="6"/>
    </w:p>
    <w:p w14:paraId="1EF6CC63" w14:textId="1BC2A696" w:rsidR="00900BF5" w:rsidRDefault="00900BF5" w:rsidP="00900BF5">
      <w:r>
        <w:t xml:space="preserve">Når </w:t>
      </w:r>
      <w:r w:rsidR="002C5159">
        <w:t xml:space="preserve">sommerprosjektet </w:t>
      </w:r>
      <w:proofErr w:type="gramStart"/>
      <w:r w:rsidR="002C5159">
        <w:t>avsluttes</w:t>
      </w:r>
      <w:proofErr w:type="gramEnd"/>
      <w:r w:rsidR="002C5159">
        <w:t xml:space="preserve"> forventer vi </w:t>
      </w:r>
      <w:r w:rsidR="005D23E8">
        <w:t xml:space="preserve">følgende </w:t>
      </w:r>
      <w:r w:rsidR="009A6FD5">
        <w:t>leveranser:</w:t>
      </w:r>
    </w:p>
    <w:p w14:paraId="5FC3B4D6" w14:textId="77777777" w:rsidR="00900BF5" w:rsidRPr="00900BF5" w:rsidRDefault="00900BF5" w:rsidP="00900BF5"/>
    <w:p w14:paraId="63BA8F89" w14:textId="4961727F" w:rsidR="00C20DDA" w:rsidRPr="00C20DDA" w:rsidRDefault="00C20DDA" w:rsidP="00253138">
      <w:pPr>
        <w:pStyle w:val="ListParagraph"/>
        <w:numPr>
          <w:ilvl w:val="0"/>
          <w:numId w:val="4"/>
        </w:numPr>
        <w:tabs>
          <w:tab w:val="clear" w:pos="284"/>
        </w:tabs>
        <w:spacing w:before="0" w:after="160" w:line="259" w:lineRule="auto"/>
      </w:pPr>
      <w:r w:rsidRPr="00C20DDA">
        <w:rPr>
          <w:rFonts w:eastAsiaTheme="minorEastAsia"/>
        </w:rPr>
        <w:t>Videreutviklet kode som er godt dokumentert</w:t>
      </w:r>
    </w:p>
    <w:p w14:paraId="072171FC" w14:textId="3F824C10" w:rsidR="00C20DDA" w:rsidRPr="00C20DDA" w:rsidRDefault="00C20DDA" w:rsidP="00253138">
      <w:pPr>
        <w:pStyle w:val="ListParagraph"/>
        <w:numPr>
          <w:ilvl w:val="0"/>
          <w:numId w:val="4"/>
        </w:numPr>
        <w:tabs>
          <w:tab w:val="clear" w:pos="284"/>
        </w:tabs>
        <w:spacing w:before="0" w:after="160" w:line="259" w:lineRule="auto"/>
      </w:pPr>
      <w:r w:rsidRPr="00C20DDA">
        <w:rPr>
          <w:rFonts w:eastAsiaTheme="minorEastAsia"/>
        </w:rPr>
        <w:t>Brukermanual/rapport</w:t>
      </w:r>
      <w:r w:rsidR="004C77DC">
        <w:rPr>
          <w:rFonts w:eastAsiaTheme="minorEastAsia"/>
        </w:rPr>
        <w:t xml:space="preserve"> (engelsk)</w:t>
      </w:r>
    </w:p>
    <w:p w14:paraId="291E83A6" w14:textId="40316C5C" w:rsidR="00C20DDA" w:rsidRPr="00C20DDA" w:rsidRDefault="00C20DDA" w:rsidP="00253138">
      <w:pPr>
        <w:pStyle w:val="ListParagraph"/>
        <w:numPr>
          <w:ilvl w:val="1"/>
          <w:numId w:val="4"/>
        </w:numPr>
        <w:tabs>
          <w:tab w:val="clear" w:pos="284"/>
        </w:tabs>
        <w:spacing w:before="0" w:after="160" w:line="259" w:lineRule="auto"/>
      </w:pPr>
      <w:r w:rsidRPr="00C20DDA">
        <w:rPr>
          <w:rFonts w:eastAsiaTheme="minorEastAsia"/>
        </w:rPr>
        <w:t>Installasjon/</w:t>
      </w:r>
      <w:r w:rsidR="00B53746">
        <w:rPr>
          <w:rFonts w:eastAsiaTheme="minorEastAsia"/>
        </w:rPr>
        <w:t>o</w:t>
      </w:r>
      <w:r w:rsidRPr="00C20DDA">
        <w:rPr>
          <w:rFonts w:eastAsiaTheme="minorEastAsia"/>
        </w:rPr>
        <w:t xml:space="preserve">ppsett av </w:t>
      </w:r>
      <w:r w:rsidR="009B7965">
        <w:rPr>
          <w:rFonts w:eastAsiaTheme="minorEastAsia"/>
        </w:rPr>
        <w:t>koden</w:t>
      </w:r>
    </w:p>
    <w:p w14:paraId="074776DC" w14:textId="59496D7B" w:rsidR="009B7965" w:rsidRPr="00C20DDA" w:rsidRDefault="009B7965" w:rsidP="00253138">
      <w:pPr>
        <w:pStyle w:val="ListParagraph"/>
        <w:numPr>
          <w:ilvl w:val="1"/>
          <w:numId w:val="4"/>
        </w:numPr>
        <w:tabs>
          <w:tab w:val="clear" w:pos="284"/>
        </w:tabs>
        <w:spacing w:before="0" w:after="160" w:line="259" w:lineRule="auto"/>
      </w:pPr>
      <w:r>
        <w:rPr>
          <w:rFonts w:eastAsiaTheme="minorEastAsia"/>
        </w:rPr>
        <w:t>Eksempel på bruk av kode</w:t>
      </w:r>
    </w:p>
    <w:p w14:paraId="5861420F" w14:textId="38E43FB1" w:rsidR="003E04F1" w:rsidRPr="003E04F1" w:rsidRDefault="00C20DDA" w:rsidP="00253138">
      <w:pPr>
        <w:pStyle w:val="ListParagraph"/>
        <w:numPr>
          <w:ilvl w:val="0"/>
          <w:numId w:val="4"/>
        </w:numPr>
        <w:tabs>
          <w:tab w:val="clear" w:pos="284"/>
        </w:tabs>
        <w:spacing w:before="0" w:after="160" w:line="259" w:lineRule="auto"/>
      </w:pPr>
      <w:r w:rsidRPr="00C20DDA">
        <w:rPr>
          <w:rFonts w:eastAsiaTheme="minorEastAsia"/>
        </w:rPr>
        <w:t>Presentasjon til sommerforskerkonferanse</w:t>
      </w:r>
      <w:r w:rsidR="00242DCC">
        <w:rPr>
          <w:rFonts w:eastAsiaTheme="minorEastAsia"/>
        </w:rPr>
        <w:t>n</w:t>
      </w:r>
    </w:p>
    <w:p w14:paraId="574AA741" w14:textId="482DF065" w:rsidR="00C33896" w:rsidRPr="00C33896" w:rsidRDefault="009A6FD5" w:rsidP="00C33896">
      <w:r>
        <w:t>Husk at det er viktig å komme i gang tidlig med dokumentasjon (både i koden og</w:t>
      </w:r>
      <w:r w:rsidR="000418E1">
        <w:t xml:space="preserve"> til rapporten). Vi hjel</w:t>
      </w:r>
      <w:r w:rsidR="00B942E5">
        <w:t>p</w:t>
      </w:r>
      <w:r w:rsidR="000418E1">
        <w:t>er deg med å sette opp en mal som du kan bruke</w:t>
      </w:r>
      <w:r w:rsidR="00242DCC">
        <w:t>.</w:t>
      </w:r>
    </w:p>
    <w:p w14:paraId="6900E279" w14:textId="77777777" w:rsidR="00DE1F3C" w:rsidRDefault="00D42AC6" w:rsidP="00DE1F3C">
      <w:pPr>
        <w:keepNext/>
        <w:jc w:val="center"/>
      </w:pPr>
      <w:r>
        <w:rPr>
          <w:rFonts w:ascii="Aptos" w:hAnsi="Aptos"/>
          <w:noProof/>
          <w:szCs w:val="22"/>
          <w:lang w:eastAsia="en-US"/>
        </w:rPr>
        <w:lastRenderedPageBreak/>
        <w:drawing>
          <wp:inline distT="0" distB="0" distL="0" distR="0" wp14:anchorId="0A2D23C6" wp14:editId="420E4CFF">
            <wp:extent cx="5573864" cy="4002655"/>
            <wp:effectExtent l="0" t="0" r="8255" b="0"/>
            <wp:docPr id="273374374" name="Picture 1" descr="Because-comes-up-lot-here-story-behind-only-difference-between-screwing-around-science-is-writing-down-expression-came-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cause-comes-up-lot-here-story-behind-only-difference-between-screwing-around-science-is-writing-down-expression-came-while-"/>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577381" cy="4005181"/>
                    </a:xfrm>
                    <a:prstGeom prst="rect">
                      <a:avLst/>
                    </a:prstGeom>
                    <a:noFill/>
                    <a:ln>
                      <a:noFill/>
                    </a:ln>
                  </pic:spPr>
                </pic:pic>
              </a:graphicData>
            </a:graphic>
          </wp:inline>
        </w:drawing>
      </w:r>
    </w:p>
    <w:p w14:paraId="5BD16FB4" w14:textId="6BF67697" w:rsidR="00D04BC6" w:rsidRPr="00D04BC6" w:rsidRDefault="00DE1F3C" w:rsidP="00DE1F3C">
      <w:pPr>
        <w:pStyle w:val="Caption"/>
        <w:jc w:val="center"/>
      </w:pPr>
      <w:bookmarkStart w:id="7" w:name="_Ref168580816"/>
      <w:proofErr w:type="spellStart"/>
      <w:r>
        <w:t>Figure</w:t>
      </w:r>
      <w:proofErr w:type="spellEnd"/>
      <w:r>
        <w:t xml:space="preserve"> </w:t>
      </w:r>
      <w:r w:rsidR="008D257B">
        <w:fldChar w:fldCharType="begin"/>
      </w:r>
      <w:r w:rsidR="008D257B">
        <w:instrText xml:space="preserve"> SEQ Figure \* ARABIC </w:instrText>
      </w:r>
      <w:r w:rsidR="008D257B">
        <w:fldChar w:fldCharType="separate"/>
      </w:r>
      <w:r w:rsidR="008D257B">
        <w:rPr>
          <w:noProof/>
        </w:rPr>
        <w:t>2</w:t>
      </w:r>
      <w:r w:rsidR="008D257B">
        <w:fldChar w:fldCharType="end"/>
      </w:r>
      <w:bookmarkEnd w:id="7"/>
      <w:r>
        <w:t xml:space="preserve">: Write </w:t>
      </w:r>
      <w:proofErr w:type="spellStart"/>
      <w:r>
        <w:t>things</w:t>
      </w:r>
      <w:proofErr w:type="spellEnd"/>
      <w:r>
        <w:t xml:space="preserve"> </w:t>
      </w:r>
      <w:proofErr w:type="spellStart"/>
      <w:r>
        <w:t>down</w:t>
      </w:r>
      <w:proofErr w:type="spellEnd"/>
      <w:r>
        <w:t>.</w:t>
      </w:r>
    </w:p>
    <w:sectPr w:rsidR="00D04BC6" w:rsidRPr="00D04BC6" w:rsidSect="004403C6">
      <w:headerReference w:type="even" r:id="rId20"/>
      <w:headerReference w:type="default" r:id="rId21"/>
      <w:footerReference w:type="even" r:id="rId22"/>
      <w:footerReference w:type="default" r:id="rId23"/>
      <w:headerReference w:type="first" r:id="rId24"/>
      <w:footerReference w:type="first" r:id="rId25"/>
      <w:pgSz w:w="11906" w:h="16838" w:code="9"/>
      <w:pgMar w:top="1758" w:right="1304" w:bottom="1134" w:left="1304" w:header="709" w:footer="454"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37F1E" w14:textId="77777777" w:rsidR="002C4CF7" w:rsidRDefault="002C4CF7" w:rsidP="004763F6">
      <w:r>
        <w:separator/>
      </w:r>
    </w:p>
  </w:endnote>
  <w:endnote w:type="continuationSeparator" w:id="0">
    <w:p w14:paraId="569A2AAC" w14:textId="77777777" w:rsidR="002C4CF7" w:rsidRDefault="002C4CF7" w:rsidP="004763F6">
      <w:r>
        <w:continuationSeparator/>
      </w:r>
    </w:p>
  </w:endnote>
  <w:endnote w:type="continuationNotice" w:id="1">
    <w:p w14:paraId="5933843B" w14:textId="77777777" w:rsidR="002C4CF7" w:rsidRDefault="002C4CF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97A8A" w14:textId="77777777" w:rsidR="001277D8" w:rsidRDefault="00127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74" w:type="pct"/>
      <w:tblBorders>
        <w:top w:val="dashed" w:sz="4" w:space="0" w:color="A19589"/>
        <w:bottom w:val="dashed" w:sz="4" w:space="0" w:color="A19589"/>
      </w:tblBorders>
      <w:tblLook w:val="04A0" w:firstRow="1" w:lastRow="0" w:firstColumn="1" w:lastColumn="0" w:noHBand="0" w:noVBand="1"/>
    </w:tblPr>
    <w:tblGrid>
      <w:gridCol w:w="7726"/>
      <w:gridCol w:w="1524"/>
    </w:tblGrid>
    <w:tr w:rsidR="001277D8" w:rsidRPr="00E61EF6" w14:paraId="52F1EC0D" w14:textId="77777777" w:rsidTr="004233A4">
      <w:trPr>
        <w:cantSplit/>
        <w:trHeight w:hRule="exact" w:val="624"/>
      </w:trPr>
      <w:tc>
        <w:tcPr>
          <w:tcW w:w="4176" w:type="pct"/>
        </w:tcPr>
        <w:p w14:paraId="7F9D20D0" w14:textId="77777777" w:rsidR="001277D8" w:rsidRDefault="001277D8" w:rsidP="002856A0">
          <w:pPr>
            <w:pStyle w:val="xSkjemaTittelFooter"/>
          </w:pPr>
          <w:r w:rsidRPr="00264666">
            <w:t>PROSJEKTNR</w:t>
          </w:r>
          <w:r>
            <w:t xml:space="preserve"> / SAK NR</w:t>
          </w:r>
        </w:p>
        <w:sdt>
          <w:sdtPr>
            <w:alias w:val="Prosjektnr"/>
            <w:id w:val="20141089"/>
            <w:dataBinding w:xpath="/ns0:ccMap[1]/ns0:ccElement_268959917" w:storeItemID="{91A57853-7094-43C0-9A60-3558C47563DD}"/>
            <w:text/>
          </w:sdtPr>
          <w:sdtContent>
            <w:p w14:paraId="4A00B536" w14:textId="67402F9A" w:rsidR="001277D8" w:rsidRDefault="001D0740" w:rsidP="002856A0">
              <w:pPr>
                <w:pStyle w:val="xSkjemaTekstFooter"/>
              </w:pPr>
              <w:r>
                <w:t>502003419</w:t>
              </w:r>
            </w:p>
          </w:sdtContent>
        </w:sdt>
        <w:p w14:paraId="1834B6F4" w14:textId="77777777" w:rsidR="001277D8" w:rsidRPr="00264666" w:rsidRDefault="001277D8" w:rsidP="002856A0">
          <w:pPr>
            <w:pStyle w:val="xSkjemaTittelFooter"/>
          </w:pPr>
        </w:p>
        <w:p w14:paraId="395B7C6B" w14:textId="77777777" w:rsidR="001277D8" w:rsidRPr="00094FF3" w:rsidRDefault="001277D8" w:rsidP="002856A0">
          <w:pPr>
            <w:pStyle w:val="xSkjemaTekstFooter"/>
          </w:pPr>
        </w:p>
      </w:tc>
      <w:tc>
        <w:tcPr>
          <w:tcW w:w="824" w:type="pct"/>
          <w:vAlign w:val="center"/>
        </w:tcPr>
        <w:p w14:paraId="05C0DD2E" w14:textId="77777777" w:rsidR="001277D8" w:rsidRPr="00BE6EF8" w:rsidRDefault="001277D8" w:rsidP="00BE6EF8">
          <w:pPr>
            <w:pStyle w:val="xSkjemaFooterSidetall"/>
          </w:pPr>
          <w:r>
            <w:fldChar w:fldCharType="begin"/>
          </w:r>
          <w:r>
            <w:instrText xml:space="preserve"> PAGE </w:instrText>
          </w:r>
          <w:r>
            <w:fldChar w:fldCharType="separate"/>
          </w:r>
          <w:r>
            <w:rPr>
              <w:noProof/>
            </w:rPr>
            <w:t>2</w:t>
          </w:r>
          <w:r>
            <w:rPr>
              <w:noProof/>
            </w:rPr>
            <w:fldChar w:fldCharType="end"/>
          </w:r>
          <w:r w:rsidRPr="00BE6EF8">
            <w:t xml:space="preserve"> av </w:t>
          </w:r>
          <w:r w:rsidR="00000000">
            <w:fldChar w:fldCharType="begin"/>
          </w:r>
          <w:r w:rsidR="00000000">
            <w:instrText xml:space="preserve"> NUMPAGES </w:instrText>
          </w:r>
          <w:r w:rsidR="00000000">
            <w:fldChar w:fldCharType="separate"/>
          </w:r>
          <w:r>
            <w:rPr>
              <w:noProof/>
            </w:rPr>
            <w:t>2</w:t>
          </w:r>
          <w:r w:rsidR="00000000">
            <w:rPr>
              <w:noProof/>
            </w:rPr>
            <w:fldChar w:fldCharType="end"/>
          </w:r>
        </w:p>
      </w:tc>
    </w:tr>
  </w:tbl>
  <w:p w14:paraId="25F98D5C" w14:textId="77777777" w:rsidR="001277D8" w:rsidRPr="00E97C37" w:rsidRDefault="001277D8" w:rsidP="00E97C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ashed" w:sz="4" w:space="0" w:color="A19589"/>
        <w:bottom w:val="dashed" w:sz="4" w:space="0" w:color="A19589"/>
      </w:tblBorders>
      <w:tblLook w:val="04A0" w:firstRow="1" w:lastRow="0" w:firstColumn="1" w:lastColumn="0" w:noHBand="0" w:noVBand="1"/>
    </w:tblPr>
    <w:tblGrid>
      <w:gridCol w:w="8279"/>
      <w:gridCol w:w="1019"/>
    </w:tblGrid>
    <w:tr w:rsidR="001277D8" w:rsidRPr="00E61EF6" w14:paraId="24E2DCF5" w14:textId="77777777" w:rsidTr="0096061E">
      <w:trPr>
        <w:cantSplit/>
        <w:trHeight w:hRule="exact" w:val="737"/>
      </w:trPr>
      <w:tc>
        <w:tcPr>
          <w:tcW w:w="4452" w:type="pct"/>
          <w:vAlign w:val="center"/>
        </w:tcPr>
        <w:p w14:paraId="093773C0" w14:textId="77777777" w:rsidR="001277D8" w:rsidRDefault="001277D8" w:rsidP="0096061E">
          <w:pPr>
            <w:pStyle w:val="xSkjemaTekstFooter"/>
            <w:jc w:val="center"/>
          </w:pPr>
          <w:r>
            <w:t>Dette notatet inneholder prosjektinformasjon og foreløpige resultater som underlag for endelig prosjektrapport.</w:t>
          </w:r>
        </w:p>
        <w:p w14:paraId="2F604639" w14:textId="77777777" w:rsidR="001277D8" w:rsidRPr="00264666" w:rsidRDefault="001277D8" w:rsidP="006D06E9">
          <w:pPr>
            <w:pStyle w:val="xSkjemaTekstFooter"/>
            <w:jc w:val="center"/>
          </w:pPr>
          <w:r>
            <w:t>SINTEF hefter ikke for innholdet, og tar forbehold mot gjengivelse.</w:t>
          </w:r>
        </w:p>
        <w:p w14:paraId="1B72B866" w14:textId="77777777" w:rsidR="001277D8" w:rsidRPr="00094FF3" w:rsidRDefault="001277D8" w:rsidP="0096061E">
          <w:pPr>
            <w:jc w:val="center"/>
            <w:rPr>
              <w:color w:val="A19589"/>
              <w:sz w:val="15"/>
              <w:szCs w:val="15"/>
            </w:rPr>
          </w:pPr>
        </w:p>
      </w:tc>
      <w:tc>
        <w:tcPr>
          <w:tcW w:w="548" w:type="pct"/>
          <w:vAlign w:val="center"/>
        </w:tcPr>
        <w:p w14:paraId="1B18E3AB" w14:textId="77777777" w:rsidR="001277D8" w:rsidRPr="00BE6EF8" w:rsidRDefault="001277D8" w:rsidP="00BE6EF8">
          <w:pPr>
            <w:pStyle w:val="xSkjemaFooterSidetall"/>
          </w:pPr>
          <w:r w:rsidRPr="00BE6EF8">
            <w:fldChar w:fldCharType="begin"/>
          </w:r>
          <w:r w:rsidRPr="00BE6EF8">
            <w:instrText xml:space="preserve"> PAGE </w:instrText>
          </w:r>
          <w:r w:rsidRPr="00BE6EF8">
            <w:fldChar w:fldCharType="separate"/>
          </w:r>
          <w:r>
            <w:rPr>
              <w:noProof/>
            </w:rPr>
            <w:t>1</w:t>
          </w:r>
          <w:r w:rsidRPr="00BE6EF8">
            <w:fldChar w:fldCharType="end"/>
          </w:r>
          <w:r w:rsidRPr="00BE6EF8">
            <w:t xml:space="preserve"> av </w:t>
          </w:r>
          <w:r w:rsidR="00000000">
            <w:fldChar w:fldCharType="begin"/>
          </w:r>
          <w:r w:rsidR="00000000">
            <w:instrText xml:space="preserve"> NUMPAGES </w:instrText>
          </w:r>
          <w:r w:rsidR="00000000">
            <w:fldChar w:fldCharType="separate"/>
          </w:r>
          <w:r>
            <w:rPr>
              <w:noProof/>
            </w:rPr>
            <w:t>1</w:t>
          </w:r>
          <w:r w:rsidR="00000000">
            <w:rPr>
              <w:noProof/>
            </w:rPr>
            <w:fldChar w:fldCharType="end"/>
          </w:r>
        </w:p>
      </w:tc>
    </w:tr>
  </w:tbl>
  <w:p w14:paraId="2E436192" w14:textId="77777777" w:rsidR="001277D8" w:rsidRPr="002A6BF2" w:rsidRDefault="001277D8" w:rsidP="00692E1E">
    <w:pPr>
      <w:pStyle w:val="Footer"/>
      <w:rPr>
        <w:color w:val="EEECE1" w:themeColor="background2"/>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C07F45" w14:textId="77777777" w:rsidR="002C4CF7" w:rsidRDefault="002C4CF7" w:rsidP="004763F6">
      <w:r>
        <w:separator/>
      </w:r>
    </w:p>
  </w:footnote>
  <w:footnote w:type="continuationSeparator" w:id="0">
    <w:p w14:paraId="60D5F818" w14:textId="77777777" w:rsidR="002C4CF7" w:rsidRDefault="002C4CF7" w:rsidP="004763F6">
      <w:r>
        <w:continuationSeparator/>
      </w:r>
    </w:p>
  </w:footnote>
  <w:footnote w:type="continuationNotice" w:id="1">
    <w:p w14:paraId="6B4468EB" w14:textId="77777777" w:rsidR="002C4CF7" w:rsidRDefault="002C4CF7">
      <w:pPr>
        <w:spacing w:before="0"/>
      </w:pPr>
    </w:p>
  </w:footnote>
  <w:footnote w:id="2">
    <w:p w14:paraId="64AFC8F9" w14:textId="3FDC1548" w:rsidR="00020C9E" w:rsidRPr="00A12C17" w:rsidRDefault="00020C9E">
      <w:pPr>
        <w:pStyle w:val="FootnoteText"/>
        <w:rPr>
          <w:lang w:val="en-GB"/>
        </w:rPr>
      </w:pPr>
      <w:r w:rsidRPr="00A12C17">
        <w:rPr>
          <w:rStyle w:val="FootnoteReference"/>
        </w:rPr>
        <w:footnoteRef/>
      </w:r>
      <w:r w:rsidRPr="00A12C17">
        <w:t xml:space="preserve"> M. R. </w:t>
      </w:r>
      <w:proofErr w:type="spellStart"/>
      <w:r w:rsidR="00A12C17" w:rsidRPr="00A12C17">
        <w:t>Galvas</w:t>
      </w:r>
      <w:proofErr w:type="spellEnd"/>
      <w:r w:rsidR="00A12C17" w:rsidRPr="00A12C17">
        <w:t xml:space="preserve">, </w:t>
      </w:r>
      <w:r w:rsidRPr="00A12C17">
        <w:t xml:space="preserve">FORTRAN program for </w:t>
      </w:r>
      <w:proofErr w:type="spellStart"/>
      <w:r w:rsidRPr="00A12C17">
        <w:t>predicting</w:t>
      </w:r>
      <w:proofErr w:type="spellEnd"/>
      <w:r w:rsidRPr="00A12C17">
        <w:t xml:space="preserve"> </w:t>
      </w:r>
      <w:proofErr w:type="spellStart"/>
      <w:r w:rsidRPr="00A12C17">
        <w:t>off</w:t>
      </w:r>
      <w:proofErr w:type="spellEnd"/>
      <w:r w:rsidRPr="00A12C17">
        <w:t xml:space="preserve">-design </w:t>
      </w:r>
      <w:proofErr w:type="spellStart"/>
      <w:r w:rsidRPr="00A12C17">
        <w:t>performance</w:t>
      </w:r>
      <w:proofErr w:type="spellEnd"/>
      <w:r w:rsidRPr="00A12C17">
        <w:t xml:space="preserve"> </w:t>
      </w:r>
      <w:proofErr w:type="spellStart"/>
      <w:r w:rsidRPr="00A12C17">
        <w:t>of</w:t>
      </w:r>
      <w:proofErr w:type="spellEnd"/>
      <w:r w:rsidRPr="00A12C17">
        <w:t xml:space="preserve"> </w:t>
      </w:r>
      <w:proofErr w:type="spellStart"/>
      <w:r w:rsidRPr="00A12C17">
        <w:t>centrifugal</w:t>
      </w:r>
      <w:proofErr w:type="spellEnd"/>
      <w:r w:rsidRPr="00A12C17">
        <w:t xml:space="preserve"> </w:t>
      </w:r>
      <w:proofErr w:type="spellStart"/>
      <w:r w:rsidRPr="00A12C17">
        <w:t>compressors</w:t>
      </w:r>
      <w:proofErr w:type="spellEnd"/>
      <w:r w:rsidR="00A12C17" w:rsidRPr="00A12C17">
        <w:t>,</w:t>
      </w:r>
      <w:r w:rsidRPr="00A12C17">
        <w:t xml:space="preserve"> </w:t>
      </w:r>
      <w:r w:rsidR="00A12C17" w:rsidRPr="00A12C17">
        <w:t xml:space="preserve">NASA Technical Note, </w:t>
      </w:r>
      <w:r w:rsidRPr="00A12C17">
        <w:t>1973</w:t>
      </w:r>
      <w:r w:rsidR="00A12C17" w:rsidRPr="00A12C17">
        <w:t>. URL:</w:t>
      </w:r>
      <w:r w:rsidRPr="00A12C17">
        <w:t xml:space="preserve"> </w:t>
      </w:r>
      <w:hyperlink r:id="rId1" w:history="1">
        <w:r w:rsidRPr="00A12C17">
          <w:rPr>
            <w:rStyle w:val="Hyperlink"/>
            <w:rFonts w:eastAsia="Calibri"/>
            <w:szCs w:val="22"/>
            <w:lang w:val="en-GB"/>
          </w:rPr>
          <w:t>https://ntrs.</w:t>
        </w:r>
        <w:r w:rsidRPr="00A12C17">
          <w:rPr>
            <w:rStyle w:val="Hyperlink"/>
            <w:rFonts w:eastAsia="Calibri"/>
            <w:szCs w:val="22"/>
            <w:lang w:val="en-GB"/>
          </w:rPr>
          <w:t>n</w:t>
        </w:r>
        <w:r w:rsidRPr="00A12C17">
          <w:rPr>
            <w:rStyle w:val="Hyperlink"/>
            <w:rFonts w:eastAsia="Calibri"/>
            <w:szCs w:val="22"/>
            <w:lang w:val="en-GB"/>
          </w:rPr>
          <w:t>asa.gov/citations/19740001912</w:t>
        </w:r>
      </w:hyperlink>
    </w:p>
  </w:footnote>
  <w:footnote w:id="3">
    <w:p w14:paraId="566A3791" w14:textId="31BA986D" w:rsidR="00020C9E" w:rsidRPr="00020C9E" w:rsidRDefault="00020C9E">
      <w:pPr>
        <w:pStyle w:val="FootnoteText"/>
        <w:rPr>
          <w:lang w:val="en-GB"/>
        </w:rPr>
      </w:pPr>
      <w:r w:rsidRPr="00A12C17">
        <w:rPr>
          <w:rStyle w:val="FootnoteReference"/>
        </w:rPr>
        <w:footnoteRef/>
      </w:r>
      <w:r w:rsidRPr="00A12C17">
        <w:t xml:space="preserve"> </w:t>
      </w:r>
      <w:r w:rsidR="00A12C17" w:rsidRPr="00A12C17">
        <w:t xml:space="preserve">M. </w:t>
      </w:r>
      <w:r w:rsidRPr="00A12C17">
        <w:rPr>
          <w:lang w:val="en-GB"/>
        </w:rPr>
        <w:t>Lowe</w:t>
      </w:r>
      <w:r w:rsidR="00A12C17" w:rsidRPr="00A12C17">
        <w:rPr>
          <w:lang w:val="en-GB"/>
        </w:rPr>
        <w:t>,</w:t>
      </w:r>
      <w:r w:rsidRPr="00A12C17">
        <w:rPr>
          <w:lang w:val="en-GB"/>
        </w:rPr>
        <w:t xml:space="preserve"> </w:t>
      </w:r>
      <w:r w:rsidRPr="00A12C17">
        <w:t xml:space="preserve">Design </w:t>
      </w:r>
      <w:proofErr w:type="spellStart"/>
      <w:r w:rsidRPr="00A12C17">
        <w:t>of</w:t>
      </w:r>
      <w:proofErr w:type="spellEnd"/>
      <w:r w:rsidRPr="00A12C17">
        <w:t xml:space="preserve"> a </w:t>
      </w:r>
      <w:proofErr w:type="spellStart"/>
      <w:r w:rsidRPr="00A12C17">
        <w:t>load</w:t>
      </w:r>
      <w:proofErr w:type="spellEnd"/>
      <w:r w:rsidRPr="00A12C17">
        <w:t xml:space="preserve"> </w:t>
      </w:r>
      <w:proofErr w:type="spellStart"/>
      <w:r w:rsidRPr="00A12C17">
        <w:t>dissipation</w:t>
      </w:r>
      <w:proofErr w:type="spellEnd"/>
      <w:r w:rsidRPr="00A12C17">
        <w:t xml:space="preserve"> </w:t>
      </w:r>
      <w:proofErr w:type="spellStart"/>
      <w:r w:rsidRPr="00A12C17">
        <w:t>device</w:t>
      </w:r>
      <w:proofErr w:type="spellEnd"/>
      <w:r w:rsidRPr="00A12C17">
        <w:t xml:space="preserve"> for a 100kW </w:t>
      </w:r>
      <w:proofErr w:type="spellStart"/>
      <w:r w:rsidRPr="00A12C17">
        <w:t>supercritical</w:t>
      </w:r>
      <w:proofErr w:type="spellEnd"/>
      <w:r w:rsidRPr="00A12C17">
        <w:t xml:space="preserve"> CO2 </w:t>
      </w:r>
      <w:proofErr w:type="spellStart"/>
      <w:r w:rsidRPr="00A12C17">
        <w:t>turbine</w:t>
      </w:r>
      <w:proofErr w:type="spellEnd"/>
      <w:r w:rsidR="00C44E1B" w:rsidRPr="00A12C17">
        <w:t xml:space="preserve">, Bachelor </w:t>
      </w:r>
      <w:proofErr w:type="spellStart"/>
      <w:r w:rsidR="00C44E1B" w:rsidRPr="00A12C17">
        <w:t>of</w:t>
      </w:r>
      <w:proofErr w:type="spellEnd"/>
      <w:r w:rsidR="00C44E1B" w:rsidRPr="00A12C17">
        <w:t xml:space="preserve"> Engineering </w:t>
      </w:r>
      <w:proofErr w:type="spellStart"/>
      <w:r w:rsidR="00C44E1B" w:rsidRPr="00A12C17">
        <w:t>Thesis</w:t>
      </w:r>
      <w:proofErr w:type="spellEnd"/>
      <w:r w:rsidR="00C44E1B" w:rsidRPr="00A12C17">
        <w:t>,</w:t>
      </w:r>
      <w:r w:rsidR="00A12C17" w:rsidRPr="00A12C17">
        <w:t xml:space="preserve"> The </w:t>
      </w:r>
      <w:proofErr w:type="spellStart"/>
      <w:r w:rsidR="00A12C17" w:rsidRPr="00A12C17">
        <w:t>University</w:t>
      </w:r>
      <w:proofErr w:type="spellEnd"/>
      <w:r w:rsidR="00A12C17" w:rsidRPr="00A12C17">
        <w:t xml:space="preserve"> </w:t>
      </w:r>
      <w:proofErr w:type="spellStart"/>
      <w:r w:rsidR="00A12C17" w:rsidRPr="00A12C17">
        <w:t>of</w:t>
      </w:r>
      <w:proofErr w:type="spellEnd"/>
      <w:r w:rsidR="00A12C17" w:rsidRPr="00A12C17">
        <w:t xml:space="preserve"> Queensland, </w:t>
      </w:r>
      <w:r w:rsidR="00A12C17" w:rsidRPr="00A12C17">
        <w:t>2016</w:t>
      </w:r>
      <w:r w:rsidR="00A12C17" w:rsidRPr="00A12C17">
        <w:t xml:space="preserve">. URL: </w:t>
      </w:r>
      <w:hyperlink r:id="rId2" w:history="1">
        <w:r w:rsidR="00A12C17" w:rsidRPr="00A12C17">
          <w:rPr>
            <w:rStyle w:val="Hyperlink"/>
          </w:rPr>
          <w:t>https://doi.org/10.14264/uql.2017.244</w:t>
        </w:r>
      </w:hyperlink>
      <w:r w:rsidR="00C44E1B">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0F043" w14:textId="77777777" w:rsidR="001277D8" w:rsidRDefault="001277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94701" w14:textId="77777777" w:rsidR="001277D8" w:rsidRDefault="001277D8">
    <w:r>
      <w:rPr>
        <w:noProof/>
      </w:rPr>
      <w:drawing>
        <wp:anchor distT="0" distB="0" distL="114300" distR="114300" simplePos="0" relativeHeight="251658240" behindDoc="0" locked="0" layoutInCell="1" allowOverlap="1" wp14:anchorId="4C8D6203" wp14:editId="66F5E8BA">
          <wp:simplePos x="0" y="0"/>
          <wp:positionH relativeFrom="column">
            <wp:posOffset>-29845</wp:posOffset>
          </wp:positionH>
          <wp:positionV relativeFrom="paragraph">
            <wp:posOffset>50165</wp:posOffset>
          </wp:positionV>
          <wp:extent cx="1562100" cy="323215"/>
          <wp:effectExtent l="19050" t="0" r="0" b="0"/>
          <wp:wrapSquare wrapText="bothSides"/>
          <wp:docPr id="47" name="Picture 47" descr="SINTEFLogo_blå_meta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INTEFLogo_blå_metafil"/>
                  <pic:cNvPicPr>
                    <a:picLocks noChangeAspect="1" noChangeArrowheads="1"/>
                  </pic:cNvPicPr>
                </pic:nvPicPr>
                <pic:blipFill>
                  <a:blip r:embed="rId1"/>
                  <a:srcRect/>
                  <a:stretch>
                    <a:fillRect/>
                  </a:stretch>
                </pic:blipFill>
                <pic:spPr bwMode="auto">
                  <a:xfrm>
                    <a:off x="0" y="0"/>
                    <a:ext cx="1562100" cy="323215"/>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D8EF1" w14:textId="683370C9" w:rsidR="001277D8" w:rsidRDefault="001277D8" w:rsidP="00496F92">
    <w:pPr>
      <w:pStyle w:val="Header"/>
      <w:tabs>
        <w:tab w:val="clear" w:pos="4320"/>
        <w:tab w:val="clear" w:pos="8640"/>
        <w:tab w:val="left" w:pos="3143"/>
      </w:tabs>
    </w:pPr>
    <w:r>
      <w:rPr>
        <w:noProof/>
      </w:rPr>
      <mc:AlternateContent>
        <mc:Choice Requires="wps">
          <w:drawing>
            <wp:anchor distT="0" distB="0" distL="114300" distR="114300" simplePos="0" relativeHeight="251658242" behindDoc="0" locked="0" layoutInCell="1" allowOverlap="1" wp14:anchorId="02EE0708" wp14:editId="39A41E84">
              <wp:simplePos x="0" y="0"/>
              <wp:positionH relativeFrom="column">
                <wp:posOffset>4582160</wp:posOffset>
              </wp:positionH>
              <wp:positionV relativeFrom="paragraph">
                <wp:posOffset>278765</wp:posOffset>
              </wp:positionV>
              <wp:extent cx="1828800" cy="1463040"/>
              <wp:effectExtent l="635" t="2540" r="0" b="1270"/>
              <wp:wrapNone/>
              <wp:docPr id="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6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D3E0DB" w14:textId="77777777" w:rsidR="001277D8" w:rsidRDefault="001277D8" w:rsidP="00BB51BA">
                          <w:pPr>
                            <w:pStyle w:val="xInfo"/>
                            <w:rPr>
                              <w:rStyle w:val="xInfoChar"/>
                              <w:noProof/>
                            </w:rPr>
                          </w:pPr>
                          <w:bookmarkStart w:id="8" w:name="BookmarkEnhetoffnavn"/>
                          <w:r>
                            <w:rPr>
                              <w:noProof/>
                            </w:rPr>
                            <w:t>SINTEF Energi AS</w:t>
                          </w:r>
                          <w:bookmarkEnd w:id="8"/>
                          <w:r w:rsidRPr="00FD36E7">
                            <w:rPr>
                              <w:noProof/>
                            </w:rPr>
                            <w:br/>
                          </w:r>
                          <w:r w:rsidRPr="00DC48ED">
                            <w:rPr>
                              <w:rStyle w:val="xInfoChar"/>
                              <w:noProof/>
                            </w:rPr>
                            <w:t>Postadresse:</w:t>
                          </w:r>
                          <w:r w:rsidRPr="00D90295">
                            <w:rPr>
                              <w:noProof/>
                            </w:rPr>
                            <w:br/>
                          </w:r>
                          <w:bookmarkStart w:id="9" w:name="BookmarkPostadresse1"/>
                          <w:r>
                            <w:rPr>
                              <w:noProof/>
                            </w:rPr>
                            <w:t>Postboks 4761 Torgarden</w:t>
                          </w:r>
                          <w:bookmarkEnd w:id="9"/>
                          <w:r w:rsidRPr="00D90295">
                            <w:rPr>
                              <w:noProof/>
                            </w:rPr>
                            <w:br/>
                          </w:r>
                          <w:bookmarkStart w:id="10" w:name="BookmarkPostNrSted"/>
                          <w:r>
                            <w:rPr>
                              <w:rStyle w:val="xInfoChar"/>
                              <w:noProof/>
                            </w:rPr>
                            <w:t>7465 Trondheim</w:t>
                          </w:r>
                          <w:bookmarkEnd w:id="10"/>
                        </w:p>
                        <w:p w14:paraId="75660BEB" w14:textId="77777777" w:rsidR="001277D8" w:rsidRPr="00D90295" w:rsidRDefault="001277D8" w:rsidP="00BB51BA">
                          <w:pPr>
                            <w:pStyle w:val="xInfo"/>
                            <w:rPr>
                              <w:noProof/>
                            </w:rPr>
                          </w:pPr>
                          <w:bookmarkStart w:id="11" w:name="BookmarkTelesentrbord"/>
                          <w:r>
                            <w:rPr>
                              <w:noProof/>
                            </w:rPr>
                            <w:t>Sentralbord: 45456000</w:t>
                          </w:r>
                          <w:bookmarkEnd w:id="11"/>
                          <w:r w:rsidRPr="00D90295">
                            <w:rPr>
                              <w:noProof/>
                            </w:rPr>
                            <w:br/>
                          </w:r>
                          <w:bookmarkStart w:id="12" w:name="BookmarkTelefax"/>
                          <w:bookmarkEnd w:id="12"/>
                        </w:p>
                        <w:p w14:paraId="66E438D2" w14:textId="77777777" w:rsidR="001277D8" w:rsidRPr="00350A48" w:rsidRDefault="001277D8" w:rsidP="00BB51BA">
                          <w:pPr>
                            <w:pStyle w:val="xInfo"/>
                            <w:rPr>
                              <w:noProof/>
                            </w:rPr>
                          </w:pPr>
                          <w:bookmarkStart w:id="13" w:name="BookmarkSentrepostmottak"/>
                          <w:r>
                            <w:rPr>
                              <w:noProof/>
                            </w:rPr>
                            <w:t>energy.research@sintef.no</w:t>
                          </w:r>
                          <w:bookmarkEnd w:id="13"/>
                          <w:r>
                            <w:rPr>
                              <w:noProof/>
                            </w:rPr>
                            <w:br/>
                          </w:r>
                          <w:bookmarkStart w:id="14" w:name="BookmarkWebadresse"/>
                          <w:bookmarkEnd w:id="14"/>
                          <w:r>
                            <w:rPr>
                              <w:noProof/>
                            </w:rPr>
                            <w:br/>
                          </w:r>
                          <w:r w:rsidRPr="00350A48">
                            <w:rPr>
                              <w:noProof/>
                            </w:rPr>
                            <w:t>Foretaksregister:</w:t>
                          </w:r>
                          <w:r>
                            <w:rPr>
                              <w:noProof/>
                            </w:rPr>
                            <w:br/>
                          </w:r>
                          <w:bookmarkStart w:id="15" w:name="BookmarkForetaksnr"/>
                          <w:r>
                            <w:rPr>
                              <w:noProof/>
                            </w:rPr>
                            <w:t>NO 939 350 675 MVA</w:t>
                          </w:r>
                          <w:bookmarkEnd w:id="15"/>
                        </w:p>
                        <w:p w14:paraId="5C64B345" w14:textId="77777777" w:rsidR="001277D8" w:rsidRDefault="001277D8" w:rsidP="00D366CA">
                          <w:pPr>
                            <w:rPr>
                              <w:noProof/>
                            </w:rPr>
                          </w:pPr>
                        </w:p>
                      </w:txbxContent>
                    </wps:txbx>
                    <wps:bodyPr rot="0" vert="horz" wrap="square" lIns="91440" tIns="18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EE0708" id="_x0000_t202" coordsize="21600,21600" o:spt="202" path="m,l,21600r21600,l21600,xe">
              <v:stroke joinstyle="miter"/>
              <v:path gradientshapeok="t" o:connecttype="rect"/>
            </v:shapetype>
            <v:shape id="Text Box 53" o:spid="_x0000_s1029" type="#_x0000_t202" style="position:absolute;margin-left:360.8pt;margin-top:21.95pt;width:2in;height:115.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" stroked="f">
              <v:textbox inset=",.5mm">
                <w:txbxContent>
                  <w:p w14:paraId="62D3E0DB" w14:textId="77777777" w:rsidR="001277D8" w:rsidRDefault="001277D8" w:rsidP="00BB51BA">
                    <w:pPr>
                      <w:pStyle w:val="xInfo"/>
                      <w:rPr>
                        <w:rStyle w:val="xInfoChar"/>
                        <w:noProof/>
                      </w:rPr>
                    </w:pPr>
                    <w:bookmarkStart w:id="16" w:name="BookmarkEnhetoffnavn"/>
                    <w:r>
                      <w:rPr>
                        <w:noProof/>
                      </w:rPr>
                      <w:t>SINTEF Energi AS</w:t>
                    </w:r>
                    <w:bookmarkEnd w:id="16"/>
                    <w:r w:rsidRPr="00FD36E7">
                      <w:rPr>
                        <w:noProof/>
                      </w:rPr>
                      <w:br/>
                    </w:r>
                    <w:r w:rsidRPr="00DC48ED">
                      <w:rPr>
                        <w:rStyle w:val="xInfoChar"/>
                        <w:noProof/>
                      </w:rPr>
                      <w:t>Postadresse:</w:t>
                    </w:r>
                    <w:r w:rsidRPr="00D90295">
                      <w:rPr>
                        <w:noProof/>
                      </w:rPr>
                      <w:br/>
                    </w:r>
                    <w:bookmarkStart w:id="17" w:name="BookmarkPostadresse1"/>
                    <w:r>
                      <w:rPr>
                        <w:noProof/>
                      </w:rPr>
                      <w:t>Postboks 4761 Torgarden</w:t>
                    </w:r>
                    <w:bookmarkEnd w:id="17"/>
                    <w:r w:rsidRPr="00D90295">
                      <w:rPr>
                        <w:noProof/>
                      </w:rPr>
                      <w:br/>
                    </w:r>
                    <w:bookmarkStart w:id="18" w:name="BookmarkPostNrSted"/>
                    <w:r>
                      <w:rPr>
                        <w:rStyle w:val="xInfoChar"/>
                        <w:noProof/>
                      </w:rPr>
                      <w:t>7465 Trondheim</w:t>
                    </w:r>
                    <w:bookmarkEnd w:id="18"/>
                  </w:p>
                  <w:p w14:paraId="75660BEB" w14:textId="77777777" w:rsidR="001277D8" w:rsidRPr="00D90295" w:rsidRDefault="001277D8" w:rsidP="00BB51BA">
                    <w:pPr>
                      <w:pStyle w:val="xInfo"/>
                      <w:rPr>
                        <w:noProof/>
                      </w:rPr>
                    </w:pPr>
                    <w:bookmarkStart w:id="19" w:name="BookmarkTelesentrbord"/>
                    <w:r>
                      <w:rPr>
                        <w:noProof/>
                      </w:rPr>
                      <w:t>Sentralbord: 45456000</w:t>
                    </w:r>
                    <w:bookmarkEnd w:id="19"/>
                    <w:r w:rsidRPr="00D90295">
                      <w:rPr>
                        <w:noProof/>
                      </w:rPr>
                      <w:br/>
                    </w:r>
                    <w:bookmarkStart w:id="20" w:name="BookmarkTelefax"/>
                    <w:bookmarkEnd w:id="20"/>
                  </w:p>
                  <w:p w14:paraId="66E438D2" w14:textId="77777777" w:rsidR="001277D8" w:rsidRPr="00350A48" w:rsidRDefault="001277D8" w:rsidP="00BB51BA">
                    <w:pPr>
                      <w:pStyle w:val="xInfo"/>
                      <w:rPr>
                        <w:noProof/>
                      </w:rPr>
                    </w:pPr>
                    <w:bookmarkStart w:id="21" w:name="BookmarkSentrepostmottak"/>
                    <w:r>
                      <w:rPr>
                        <w:noProof/>
                      </w:rPr>
                      <w:t>energy.research@sintef.no</w:t>
                    </w:r>
                    <w:bookmarkEnd w:id="21"/>
                    <w:r>
                      <w:rPr>
                        <w:noProof/>
                      </w:rPr>
                      <w:br/>
                    </w:r>
                    <w:bookmarkStart w:id="22" w:name="BookmarkWebadresse"/>
                    <w:bookmarkEnd w:id="22"/>
                    <w:r>
                      <w:rPr>
                        <w:noProof/>
                      </w:rPr>
                      <w:br/>
                    </w:r>
                    <w:r w:rsidRPr="00350A48">
                      <w:rPr>
                        <w:noProof/>
                      </w:rPr>
                      <w:t>Foretaksregister:</w:t>
                    </w:r>
                    <w:r>
                      <w:rPr>
                        <w:noProof/>
                      </w:rPr>
                      <w:br/>
                    </w:r>
                    <w:bookmarkStart w:id="23" w:name="BookmarkForetaksnr"/>
                    <w:r>
                      <w:rPr>
                        <w:noProof/>
                      </w:rPr>
                      <w:t>NO 939 350 675 MVA</w:t>
                    </w:r>
                    <w:bookmarkEnd w:id="23"/>
                  </w:p>
                  <w:p w14:paraId="5C64B345" w14:textId="77777777" w:rsidR="001277D8" w:rsidRDefault="001277D8" w:rsidP="00D366CA">
                    <w:pPr>
                      <w:rPr>
                        <w:noProof/>
                      </w:rPr>
                    </w:pPr>
                  </w:p>
                </w:txbxContent>
              </v:textbox>
            </v:shape>
          </w:pict>
        </mc:Fallback>
      </mc:AlternateContent>
    </w:r>
    <w:r w:rsidRPr="00D366CA">
      <w:rPr>
        <w:noProof/>
      </w:rPr>
      <w:drawing>
        <wp:anchor distT="0" distB="0" distL="114300" distR="114300" simplePos="0" relativeHeight="251658241" behindDoc="0" locked="0" layoutInCell="1" allowOverlap="1" wp14:anchorId="0090811F" wp14:editId="42B6331E">
          <wp:simplePos x="0" y="0"/>
          <wp:positionH relativeFrom="column">
            <wp:posOffset>-28575</wp:posOffset>
          </wp:positionH>
          <wp:positionV relativeFrom="paragraph">
            <wp:posOffset>46990</wp:posOffset>
          </wp:positionV>
          <wp:extent cx="1551940" cy="321310"/>
          <wp:effectExtent l="19050" t="0" r="0" b="0"/>
          <wp:wrapSquare wrapText="bothSides"/>
          <wp:docPr id="4" name="Picture 47" descr="SINTEFLogo_blå_meta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INTEFLogo_blå_metafil"/>
                  <pic:cNvPicPr>
                    <a:picLocks noChangeAspect="1" noChangeArrowheads="1"/>
                  </pic:cNvPicPr>
                </pic:nvPicPr>
                <pic:blipFill>
                  <a:blip r:embed="rId1"/>
                  <a:srcRect/>
                  <a:stretch>
                    <a:fillRect/>
                  </a:stretch>
                </pic:blipFill>
                <pic:spPr bwMode="auto">
                  <a:xfrm>
                    <a:off x="0" y="0"/>
                    <a:ext cx="1551940" cy="321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C123D"/>
    <w:multiLevelType w:val="hybridMultilevel"/>
    <w:tmpl w:val="F7A87CFA"/>
    <w:lvl w:ilvl="0" w:tplc="C15436DE">
      <w:start w:val="1"/>
      <w:numFmt w:val="bullet"/>
      <w:lvlText w:val=""/>
      <w:lvlJc w:val="left"/>
      <w:pPr>
        <w:ind w:left="720" w:hanging="360"/>
      </w:pPr>
      <w:rPr>
        <w:rFonts w:ascii="Symbol" w:hAnsi="Symbol" w:hint="default"/>
      </w:rPr>
    </w:lvl>
    <w:lvl w:ilvl="1" w:tplc="04140005">
      <w:start w:val="1"/>
      <w:numFmt w:val="bullet"/>
      <w:lvlText w:val=""/>
      <w:lvlJc w:val="left"/>
      <w:pPr>
        <w:ind w:left="1440" w:hanging="360"/>
      </w:pPr>
      <w:rPr>
        <w:rFonts w:ascii="Wingdings" w:hAnsi="Wingdings"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02319C2"/>
    <w:multiLevelType w:val="multilevel"/>
    <w:tmpl w:val="A426B0DA"/>
    <w:lvl w:ilvl="0">
      <w:start w:val="3"/>
      <w:numFmt w:val="decimal"/>
      <w:lvlText w:val="%1."/>
      <w:lvlJc w:val="left"/>
      <w:pPr>
        <w:ind w:left="360" w:hanging="360"/>
      </w:pPr>
      <w:rPr>
        <w:rFonts w:hint="default"/>
      </w:rPr>
    </w:lvl>
    <w:lvl w:ilvl="1">
      <w:start w:val="1"/>
      <w:numFmt w:val="decimal"/>
      <w:lvlText w:val="%1.%2."/>
      <w:lvlJc w:val="left"/>
      <w:pPr>
        <w:ind w:left="715"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539313B"/>
    <w:multiLevelType w:val="multilevel"/>
    <w:tmpl w:val="3912E00A"/>
    <w:lvl w:ilvl="0">
      <w:start w:val="1"/>
      <w:numFmt w:val="upperRoman"/>
      <w:lvlText w:val="%1."/>
      <w:lvlJc w:val="left"/>
      <w:pPr>
        <w:tabs>
          <w:tab w:val="num" w:pos="-3960"/>
        </w:tabs>
        <w:ind w:left="-4320" w:firstLine="0"/>
      </w:pPr>
      <w:rPr>
        <w:rFonts w:hint="default"/>
      </w:rPr>
    </w:lvl>
    <w:lvl w:ilvl="1">
      <w:start w:val="1"/>
      <w:numFmt w:val="upperLetter"/>
      <w:lvlText w:val="%2."/>
      <w:lvlJc w:val="left"/>
      <w:pPr>
        <w:tabs>
          <w:tab w:val="num" w:pos="-3240"/>
        </w:tabs>
        <w:ind w:left="-3600" w:firstLine="0"/>
      </w:pPr>
      <w:rPr>
        <w:rFonts w:hint="default"/>
      </w:rPr>
    </w:lvl>
    <w:lvl w:ilvl="2">
      <w:start w:val="1"/>
      <w:numFmt w:val="decimal"/>
      <w:lvlText w:val="%3."/>
      <w:lvlJc w:val="left"/>
      <w:pPr>
        <w:tabs>
          <w:tab w:val="num" w:pos="-2520"/>
        </w:tabs>
        <w:ind w:left="-2880" w:firstLine="0"/>
      </w:pPr>
      <w:rPr>
        <w:rFonts w:hint="default"/>
      </w:rPr>
    </w:lvl>
    <w:lvl w:ilvl="3">
      <w:start w:val="1"/>
      <w:numFmt w:val="lowerLetter"/>
      <w:lvlText w:val="%4)"/>
      <w:lvlJc w:val="left"/>
      <w:pPr>
        <w:tabs>
          <w:tab w:val="num" w:pos="-1800"/>
        </w:tabs>
        <w:ind w:left="-2160" w:firstLine="0"/>
      </w:pPr>
      <w:rPr>
        <w:rFonts w:hint="default"/>
      </w:rPr>
    </w:lvl>
    <w:lvl w:ilvl="4">
      <w:start w:val="1"/>
      <w:numFmt w:val="decimal"/>
      <w:lvlText w:val="(%5)"/>
      <w:lvlJc w:val="left"/>
      <w:pPr>
        <w:tabs>
          <w:tab w:val="num" w:pos="-1080"/>
        </w:tabs>
        <w:ind w:left="-1440" w:firstLine="0"/>
      </w:pPr>
      <w:rPr>
        <w:rFonts w:hint="default"/>
      </w:rPr>
    </w:lvl>
    <w:lvl w:ilvl="5">
      <w:start w:val="1"/>
      <w:numFmt w:val="upperLetter"/>
      <w:pStyle w:val="Heading6"/>
      <w:lvlText w:val="%6"/>
      <w:lvlJc w:val="left"/>
      <w:pPr>
        <w:tabs>
          <w:tab w:val="num" w:pos="-360"/>
        </w:tabs>
        <w:ind w:left="-720" w:firstLine="720"/>
      </w:pPr>
      <w:rPr>
        <w:rFonts w:hint="default"/>
      </w:rPr>
    </w:lvl>
    <w:lvl w:ilvl="6">
      <w:start w:val="1"/>
      <w:numFmt w:val="decimal"/>
      <w:pStyle w:val="Heading7"/>
      <w:lvlText w:val="%6.%7"/>
      <w:lvlJc w:val="left"/>
      <w:pPr>
        <w:tabs>
          <w:tab w:val="num" w:pos="360"/>
        </w:tabs>
        <w:ind w:left="0" w:firstLine="0"/>
      </w:pPr>
      <w:rPr>
        <w:rFonts w:hint="default"/>
      </w:rPr>
    </w:lvl>
    <w:lvl w:ilvl="7">
      <w:start w:val="1"/>
      <w:numFmt w:val="decimal"/>
      <w:pStyle w:val="Heading8"/>
      <w:lvlText w:val="%6.%7.%8"/>
      <w:lvlJc w:val="left"/>
      <w:pPr>
        <w:tabs>
          <w:tab w:val="num" w:pos="1080"/>
        </w:tabs>
        <w:ind w:left="720" w:hanging="720"/>
      </w:pPr>
      <w:rPr>
        <w:rFonts w:hint="default"/>
      </w:rPr>
    </w:lvl>
    <w:lvl w:ilvl="8">
      <w:start w:val="1"/>
      <w:numFmt w:val="decimal"/>
      <w:pStyle w:val="Heading9"/>
      <w:lvlText w:val="%6.%7.%8.%9"/>
      <w:lvlJc w:val="left"/>
      <w:pPr>
        <w:tabs>
          <w:tab w:val="num" w:pos="1800"/>
        </w:tabs>
        <w:ind w:left="1440" w:hanging="1440"/>
      </w:pPr>
      <w:rPr>
        <w:rFonts w:hint="default"/>
      </w:rPr>
    </w:lvl>
  </w:abstractNum>
  <w:abstractNum w:abstractNumId="3" w15:restartNumberingAfterBreak="0">
    <w:nsid w:val="321E5E38"/>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0032EB"/>
    <w:multiLevelType w:val="multilevel"/>
    <w:tmpl w:val="6576FE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900662E"/>
    <w:multiLevelType w:val="hybridMultilevel"/>
    <w:tmpl w:val="FFFFFFFF"/>
    <w:lvl w:ilvl="0" w:tplc="97C880FA">
      <w:start w:val="1"/>
      <w:numFmt w:val="decimal"/>
      <w:lvlText w:val="%1."/>
      <w:lvlJc w:val="left"/>
      <w:pPr>
        <w:ind w:left="720" w:hanging="360"/>
      </w:pPr>
    </w:lvl>
    <w:lvl w:ilvl="1" w:tplc="8156582E">
      <w:start w:val="1"/>
      <w:numFmt w:val="lowerLetter"/>
      <w:lvlText w:val="%2."/>
      <w:lvlJc w:val="left"/>
      <w:pPr>
        <w:ind w:left="1440" w:hanging="360"/>
      </w:pPr>
    </w:lvl>
    <w:lvl w:ilvl="2" w:tplc="58701608">
      <w:start w:val="1"/>
      <w:numFmt w:val="lowerRoman"/>
      <w:lvlText w:val="%3."/>
      <w:lvlJc w:val="right"/>
      <w:pPr>
        <w:ind w:left="2160" w:hanging="180"/>
      </w:pPr>
    </w:lvl>
    <w:lvl w:ilvl="3" w:tplc="8AA8E94A">
      <w:start w:val="1"/>
      <w:numFmt w:val="decimal"/>
      <w:lvlText w:val="%4."/>
      <w:lvlJc w:val="left"/>
      <w:pPr>
        <w:ind w:left="2880" w:hanging="360"/>
      </w:pPr>
    </w:lvl>
    <w:lvl w:ilvl="4" w:tplc="4016162A">
      <w:start w:val="1"/>
      <w:numFmt w:val="lowerLetter"/>
      <w:lvlText w:val="%5."/>
      <w:lvlJc w:val="left"/>
      <w:pPr>
        <w:ind w:left="3600" w:hanging="360"/>
      </w:pPr>
    </w:lvl>
    <w:lvl w:ilvl="5" w:tplc="D1985024">
      <w:start w:val="1"/>
      <w:numFmt w:val="lowerRoman"/>
      <w:lvlText w:val="%6."/>
      <w:lvlJc w:val="right"/>
      <w:pPr>
        <w:ind w:left="4320" w:hanging="180"/>
      </w:pPr>
    </w:lvl>
    <w:lvl w:ilvl="6" w:tplc="01266DB6">
      <w:start w:val="1"/>
      <w:numFmt w:val="decimal"/>
      <w:lvlText w:val="%7."/>
      <w:lvlJc w:val="left"/>
      <w:pPr>
        <w:ind w:left="5040" w:hanging="360"/>
      </w:pPr>
    </w:lvl>
    <w:lvl w:ilvl="7" w:tplc="729C581A">
      <w:start w:val="1"/>
      <w:numFmt w:val="lowerLetter"/>
      <w:lvlText w:val="%8."/>
      <w:lvlJc w:val="left"/>
      <w:pPr>
        <w:ind w:left="5760" w:hanging="360"/>
      </w:pPr>
    </w:lvl>
    <w:lvl w:ilvl="8" w:tplc="74FA3A0E">
      <w:start w:val="1"/>
      <w:numFmt w:val="lowerRoman"/>
      <w:lvlText w:val="%9."/>
      <w:lvlJc w:val="right"/>
      <w:pPr>
        <w:ind w:left="6480" w:hanging="180"/>
      </w:pPr>
    </w:lvl>
  </w:abstractNum>
  <w:abstractNum w:abstractNumId="6" w15:restartNumberingAfterBreak="0">
    <w:nsid w:val="477A5B2A"/>
    <w:multiLevelType w:val="multilevel"/>
    <w:tmpl w:val="45C6521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7437C99"/>
    <w:multiLevelType w:val="multilevel"/>
    <w:tmpl w:val="C9320DF2"/>
    <w:lvl w:ilvl="0">
      <w:start w:val="1"/>
      <w:numFmt w:val="decimal"/>
      <w:pStyle w:val="Heading1"/>
      <w:lvlText w:val="%1"/>
      <w:lvlJc w:val="left"/>
      <w:pPr>
        <w:tabs>
          <w:tab w:val="num" w:pos="0"/>
        </w:tabs>
        <w:ind w:left="567" w:hanging="567"/>
      </w:pPr>
      <w:rPr>
        <w:rFonts w:hint="default"/>
      </w:rPr>
    </w:lvl>
    <w:lvl w:ilvl="1">
      <w:start w:val="1"/>
      <w:numFmt w:val="decimal"/>
      <w:pStyle w:val="Heading2"/>
      <w:lvlText w:val="%1.%2"/>
      <w:lvlJc w:val="left"/>
      <w:pPr>
        <w:tabs>
          <w:tab w:val="num" w:pos="0"/>
        </w:tabs>
        <w:ind w:left="567" w:hanging="567"/>
      </w:pPr>
      <w:rPr>
        <w:rFonts w:hint="default"/>
      </w:rPr>
    </w:lvl>
    <w:lvl w:ilvl="2">
      <w:start w:val="1"/>
      <w:numFmt w:val="decimal"/>
      <w:pStyle w:val="Heading3"/>
      <w:lvlText w:val="%1.%2.%3"/>
      <w:lvlJc w:val="left"/>
      <w:pPr>
        <w:tabs>
          <w:tab w:val="num" w:pos="0"/>
        </w:tabs>
        <w:ind w:left="567" w:hanging="567"/>
      </w:pPr>
      <w:rPr>
        <w:rFonts w:hint="default"/>
      </w:rPr>
    </w:lvl>
    <w:lvl w:ilvl="3">
      <w:start w:val="1"/>
      <w:numFmt w:val="decimal"/>
      <w:pStyle w:val="Heading4"/>
      <w:lvlText w:val="%1.%2.%3.%4"/>
      <w:lvlJc w:val="left"/>
      <w:pPr>
        <w:tabs>
          <w:tab w:val="num" w:pos="0"/>
        </w:tabs>
        <w:ind w:left="567" w:hanging="567"/>
      </w:pPr>
      <w:rPr>
        <w:rFonts w:hint="default"/>
      </w:rPr>
    </w:lvl>
    <w:lvl w:ilvl="4">
      <w:start w:val="1"/>
      <w:numFmt w:val="decimal"/>
      <w:pStyle w:val="Heading5"/>
      <w:lvlText w:val="%1.%2.%3.%4.%5"/>
      <w:lvlJc w:val="left"/>
      <w:pPr>
        <w:tabs>
          <w:tab w:val="num" w:pos="0"/>
        </w:tabs>
        <w:ind w:left="567" w:hanging="567"/>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DB230F"/>
    <w:multiLevelType w:val="multilevel"/>
    <w:tmpl w:val="0414001D"/>
    <w:name w:val="TOC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D3A1FE0"/>
    <w:multiLevelType w:val="multilevel"/>
    <w:tmpl w:val="EAE29C1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06975429">
    <w:abstractNumId w:val="7"/>
  </w:num>
  <w:num w:numId="2" w16cid:durableId="324018198">
    <w:abstractNumId w:val="2"/>
  </w:num>
  <w:num w:numId="3" w16cid:durableId="1615211041">
    <w:abstractNumId w:val="0"/>
  </w:num>
  <w:num w:numId="4" w16cid:durableId="997879936">
    <w:abstractNumId w:val="5"/>
  </w:num>
  <w:num w:numId="5" w16cid:durableId="435254869">
    <w:abstractNumId w:val="4"/>
  </w:num>
  <w:num w:numId="6" w16cid:durableId="1688100178">
    <w:abstractNumId w:val="9"/>
  </w:num>
  <w:num w:numId="7" w16cid:durableId="749085723">
    <w:abstractNumId w:val="6"/>
  </w:num>
  <w:num w:numId="8" w16cid:durableId="997347573">
    <w:abstractNumId w:val="1"/>
  </w:num>
  <w:num w:numId="9" w16cid:durableId="152223347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4E"/>
    <w:rsid w:val="000036D3"/>
    <w:rsid w:val="00004624"/>
    <w:rsid w:val="0000686B"/>
    <w:rsid w:val="00007E48"/>
    <w:rsid w:val="00012D0D"/>
    <w:rsid w:val="00012E9D"/>
    <w:rsid w:val="00014474"/>
    <w:rsid w:val="0001600C"/>
    <w:rsid w:val="00017BCD"/>
    <w:rsid w:val="00017D72"/>
    <w:rsid w:val="00017F92"/>
    <w:rsid w:val="00020C9E"/>
    <w:rsid w:val="000227A5"/>
    <w:rsid w:val="0002465C"/>
    <w:rsid w:val="00024917"/>
    <w:rsid w:val="00024D65"/>
    <w:rsid w:val="00025AE5"/>
    <w:rsid w:val="000307C9"/>
    <w:rsid w:val="00030A05"/>
    <w:rsid w:val="00033C77"/>
    <w:rsid w:val="00034A85"/>
    <w:rsid w:val="00035F29"/>
    <w:rsid w:val="00037022"/>
    <w:rsid w:val="00037AAF"/>
    <w:rsid w:val="000418E1"/>
    <w:rsid w:val="000443D2"/>
    <w:rsid w:val="00046160"/>
    <w:rsid w:val="00047D76"/>
    <w:rsid w:val="000526BF"/>
    <w:rsid w:val="00052DEF"/>
    <w:rsid w:val="00053C6E"/>
    <w:rsid w:val="00054D31"/>
    <w:rsid w:val="00055C4A"/>
    <w:rsid w:val="00057457"/>
    <w:rsid w:val="000624D4"/>
    <w:rsid w:val="00065238"/>
    <w:rsid w:val="0006599C"/>
    <w:rsid w:val="0006728C"/>
    <w:rsid w:val="00070322"/>
    <w:rsid w:val="0007105B"/>
    <w:rsid w:val="000722DB"/>
    <w:rsid w:val="00073353"/>
    <w:rsid w:val="00074A7D"/>
    <w:rsid w:val="00083794"/>
    <w:rsid w:val="00083CC8"/>
    <w:rsid w:val="00084D99"/>
    <w:rsid w:val="00084F55"/>
    <w:rsid w:val="00090B62"/>
    <w:rsid w:val="00094386"/>
    <w:rsid w:val="000944C3"/>
    <w:rsid w:val="00094FF3"/>
    <w:rsid w:val="00096D24"/>
    <w:rsid w:val="000A01DA"/>
    <w:rsid w:val="000A18B1"/>
    <w:rsid w:val="000A26F5"/>
    <w:rsid w:val="000A2C7E"/>
    <w:rsid w:val="000A639E"/>
    <w:rsid w:val="000A6D91"/>
    <w:rsid w:val="000A7FBF"/>
    <w:rsid w:val="000B0278"/>
    <w:rsid w:val="000B09B7"/>
    <w:rsid w:val="000B0C00"/>
    <w:rsid w:val="000B0EB7"/>
    <w:rsid w:val="000B1E34"/>
    <w:rsid w:val="000B675A"/>
    <w:rsid w:val="000B7A43"/>
    <w:rsid w:val="000C188A"/>
    <w:rsid w:val="000C1E44"/>
    <w:rsid w:val="000C2D47"/>
    <w:rsid w:val="000C580A"/>
    <w:rsid w:val="000D169C"/>
    <w:rsid w:val="000D3A8F"/>
    <w:rsid w:val="000D3FA9"/>
    <w:rsid w:val="000E01CC"/>
    <w:rsid w:val="000E0431"/>
    <w:rsid w:val="000E290C"/>
    <w:rsid w:val="000E386C"/>
    <w:rsid w:val="000E3EF6"/>
    <w:rsid w:val="000E4124"/>
    <w:rsid w:val="000F1EB8"/>
    <w:rsid w:val="000F2653"/>
    <w:rsid w:val="000F2927"/>
    <w:rsid w:val="000F3EBC"/>
    <w:rsid w:val="000F4B23"/>
    <w:rsid w:val="000F551C"/>
    <w:rsid w:val="0010018C"/>
    <w:rsid w:val="00100AD8"/>
    <w:rsid w:val="001024B3"/>
    <w:rsid w:val="00103924"/>
    <w:rsid w:val="00104291"/>
    <w:rsid w:val="00104299"/>
    <w:rsid w:val="001061FE"/>
    <w:rsid w:val="00106FAF"/>
    <w:rsid w:val="00107C1C"/>
    <w:rsid w:val="00110E97"/>
    <w:rsid w:val="001114B3"/>
    <w:rsid w:val="00112B0C"/>
    <w:rsid w:val="00117106"/>
    <w:rsid w:val="0011739E"/>
    <w:rsid w:val="0012060E"/>
    <w:rsid w:val="001229AF"/>
    <w:rsid w:val="00125E99"/>
    <w:rsid w:val="00126034"/>
    <w:rsid w:val="001263F7"/>
    <w:rsid w:val="001277D8"/>
    <w:rsid w:val="0013167F"/>
    <w:rsid w:val="001318EF"/>
    <w:rsid w:val="0013649A"/>
    <w:rsid w:val="00136BF1"/>
    <w:rsid w:val="00140E04"/>
    <w:rsid w:val="00142677"/>
    <w:rsid w:val="0014516A"/>
    <w:rsid w:val="00146831"/>
    <w:rsid w:val="0015003E"/>
    <w:rsid w:val="00155594"/>
    <w:rsid w:val="0015777C"/>
    <w:rsid w:val="0016060B"/>
    <w:rsid w:val="001607BB"/>
    <w:rsid w:val="00161113"/>
    <w:rsid w:val="00163511"/>
    <w:rsid w:val="00163DC2"/>
    <w:rsid w:val="001661AE"/>
    <w:rsid w:val="0016773A"/>
    <w:rsid w:val="001702DA"/>
    <w:rsid w:val="0017188E"/>
    <w:rsid w:val="00172703"/>
    <w:rsid w:val="00173AF0"/>
    <w:rsid w:val="00176488"/>
    <w:rsid w:val="00176656"/>
    <w:rsid w:val="00176D21"/>
    <w:rsid w:val="00177ED9"/>
    <w:rsid w:val="0018094F"/>
    <w:rsid w:val="001846B6"/>
    <w:rsid w:val="00187242"/>
    <w:rsid w:val="00190D4A"/>
    <w:rsid w:val="001916B0"/>
    <w:rsid w:val="00191AF2"/>
    <w:rsid w:val="00195E9F"/>
    <w:rsid w:val="001A0538"/>
    <w:rsid w:val="001A51FE"/>
    <w:rsid w:val="001A57D5"/>
    <w:rsid w:val="001A64B9"/>
    <w:rsid w:val="001A744F"/>
    <w:rsid w:val="001B42F7"/>
    <w:rsid w:val="001B480A"/>
    <w:rsid w:val="001B4A0B"/>
    <w:rsid w:val="001B64E4"/>
    <w:rsid w:val="001B69D2"/>
    <w:rsid w:val="001B6C67"/>
    <w:rsid w:val="001C02B3"/>
    <w:rsid w:val="001C24F0"/>
    <w:rsid w:val="001C2892"/>
    <w:rsid w:val="001C31F4"/>
    <w:rsid w:val="001C4697"/>
    <w:rsid w:val="001C57FB"/>
    <w:rsid w:val="001C76B2"/>
    <w:rsid w:val="001C79D1"/>
    <w:rsid w:val="001D02AD"/>
    <w:rsid w:val="001D0740"/>
    <w:rsid w:val="001D2437"/>
    <w:rsid w:val="001D2F77"/>
    <w:rsid w:val="001D3349"/>
    <w:rsid w:val="001E26F0"/>
    <w:rsid w:val="001E3066"/>
    <w:rsid w:val="001E33EC"/>
    <w:rsid w:val="001E585D"/>
    <w:rsid w:val="001E6303"/>
    <w:rsid w:val="001E70F7"/>
    <w:rsid w:val="001F080B"/>
    <w:rsid w:val="001F0C86"/>
    <w:rsid w:val="001F33A1"/>
    <w:rsid w:val="001F3DCA"/>
    <w:rsid w:val="001F43DF"/>
    <w:rsid w:val="001F4465"/>
    <w:rsid w:val="001F4906"/>
    <w:rsid w:val="00201840"/>
    <w:rsid w:val="00201ED3"/>
    <w:rsid w:val="002037BF"/>
    <w:rsid w:val="002052ED"/>
    <w:rsid w:val="00205663"/>
    <w:rsid w:val="002076C8"/>
    <w:rsid w:val="002105AC"/>
    <w:rsid w:val="00216D98"/>
    <w:rsid w:val="0021777A"/>
    <w:rsid w:val="00217957"/>
    <w:rsid w:val="00220C1B"/>
    <w:rsid w:val="00221041"/>
    <w:rsid w:val="00222CDC"/>
    <w:rsid w:val="00226B3E"/>
    <w:rsid w:val="00232652"/>
    <w:rsid w:val="0023405A"/>
    <w:rsid w:val="00237862"/>
    <w:rsid w:val="00240EDF"/>
    <w:rsid w:val="00241256"/>
    <w:rsid w:val="00242240"/>
    <w:rsid w:val="00242DCC"/>
    <w:rsid w:val="00251C04"/>
    <w:rsid w:val="00253138"/>
    <w:rsid w:val="00254605"/>
    <w:rsid w:val="00255324"/>
    <w:rsid w:val="002603FD"/>
    <w:rsid w:val="002605B7"/>
    <w:rsid w:val="0026196E"/>
    <w:rsid w:val="0026426A"/>
    <w:rsid w:val="00264496"/>
    <w:rsid w:val="00264666"/>
    <w:rsid w:val="00272FF5"/>
    <w:rsid w:val="00274075"/>
    <w:rsid w:val="0027524A"/>
    <w:rsid w:val="00280E17"/>
    <w:rsid w:val="0028523D"/>
    <w:rsid w:val="002856A0"/>
    <w:rsid w:val="00285BC4"/>
    <w:rsid w:val="00286239"/>
    <w:rsid w:val="00286D70"/>
    <w:rsid w:val="002903D1"/>
    <w:rsid w:val="0029168F"/>
    <w:rsid w:val="00291E73"/>
    <w:rsid w:val="00293F2D"/>
    <w:rsid w:val="0029581C"/>
    <w:rsid w:val="00296E93"/>
    <w:rsid w:val="002A0B29"/>
    <w:rsid w:val="002A35C0"/>
    <w:rsid w:val="002A44E7"/>
    <w:rsid w:val="002A457E"/>
    <w:rsid w:val="002A4DF6"/>
    <w:rsid w:val="002A4FDD"/>
    <w:rsid w:val="002A6BF2"/>
    <w:rsid w:val="002B014F"/>
    <w:rsid w:val="002B02C0"/>
    <w:rsid w:val="002B0D61"/>
    <w:rsid w:val="002B2057"/>
    <w:rsid w:val="002B2A61"/>
    <w:rsid w:val="002B522C"/>
    <w:rsid w:val="002B5F7E"/>
    <w:rsid w:val="002B63FE"/>
    <w:rsid w:val="002C3C06"/>
    <w:rsid w:val="002C44F3"/>
    <w:rsid w:val="002C4CF7"/>
    <w:rsid w:val="002C5159"/>
    <w:rsid w:val="002C54E5"/>
    <w:rsid w:val="002C58C1"/>
    <w:rsid w:val="002C6C99"/>
    <w:rsid w:val="002D1DDC"/>
    <w:rsid w:val="002D3816"/>
    <w:rsid w:val="002D3B28"/>
    <w:rsid w:val="002D47D7"/>
    <w:rsid w:val="002D5CFD"/>
    <w:rsid w:val="002D6CC8"/>
    <w:rsid w:val="002D749B"/>
    <w:rsid w:val="002D79FF"/>
    <w:rsid w:val="002D7FD4"/>
    <w:rsid w:val="002E190F"/>
    <w:rsid w:val="002E34DA"/>
    <w:rsid w:val="002E416E"/>
    <w:rsid w:val="002F26A1"/>
    <w:rsid w:val="002F6436"/>
    <w:rsid w:val="002F78F9"/>
    <w:rsid w:val="002F7A2A"/>
    <w:rsid w:val="002F7D37"/>
    <w:rsid w:val="00303934"/>
    <w:rsid w:val="003103A4"/>
    <w:rsid w:val="003104F8"/>
    <w:rsid w:val="00313E84"/>
    <w:rsid w:val="00314D88"/>
    <w:rsid w:val="003177CF"/>
    <w:rsid w:val="003217B6"/>
    <w:rsid w:val="0032265B"/>
    <w:rsid w:val="00322A8A"/>
    <w:rsid w:val="00326886"/>
    <w:rsid w:val="0032768D"/>
    <w:rsid w:val="003300B2"/>
    <w:rsid w:val="003324C7"/>
    <w:rsid w:val="00332E78"/>
    <w:rsid w:val="00337870"/>
    <w:rsid w:val="003403FF"/>
    <w:rsid w:val="0034106A"/>
    <w:rsid w:val="00342047"/>
    <w:rsid w:val="00343991"/>
    <w:rsid w:val="00343C98"/>
    <w:rsid w:val="00344FF4"/>
    <w:rsid w:val="003455CE"/>
    <w:rsid w:val="00345EC2"/>
    <w:rsid w:val="003478EB"/>
    <w:rsid w:val="0034799A"/>
    <w:rsid w:val="00350A48"/>
    <w:rsid w:val="00352C01"/>
    <w:rsid w:val="00355450"/>
    <w:rsid w:val="00356366"/>
    <w:rsid w:val="00360608"/>
    <w:rsid w:val="003608EF"/>
    <w:rsid w:val="00363FB6"/>
    <w:rsid w:val="003648AE"/>
    <w:rsid w:val="00367179"/>
    <w:rsid w:val="003671D9"/>
    <w:rsid w:val="0037114D"/>
    <w:rsid w:val="00371B66"/>
    <w:rsid w:val="00373ACE"/>
    <w:rsid w:val="003747FB"/>
    <w:rsid w:val="003762F2"/>
    <w:rsid w:val="0037675E"/>
    <w:rsid w:val="00376B37"/>
    <w:rsid w:val="00377310"/>
    <w:rsid w:val="0038095F"/>
    <w:rsid w:val="00384133"/>
    <w:rsid w:val="00384260"/>
    <w:rsid w:val="00386C9E"/>
    <w:rsid w:val="00387E23"/>
    <w:rsid w:val="00387EEB"/>
    <w:rsid w:val="003932D7"/>
    <w:rsid w:val="00393AF9"/>
    <w:rsid w:val="00393DB1"/>
    <w:rsid w:val="003A0EF9"/>
    <w:rsid w:val="003A22F4"/>
    <w:rsid w:val="003A54C7"/>
    <w:rsid w:val="003A75DB"/>
    <w:rsid w:val="003B041D"/>
    <w:rsid w:val="003B1697"/>
    <w:rsid w:val="003B22B8"/>
    <w:rsid w:val="003B40E1"/>
    <w:rsid w:val="003B5F0F"/>
    <w:rsid w:val="003C067C"/>
    <w:rsid w:val="003C1C05"/>
    <w:rsid w:val="003C1D9B"/>
    <w:rsid w:val="003C2BC3"/>
    <w:rsid w:val="003C2C2F"/>
    <w:rsid w:val="003C37C3"/>
    <w:rsid w:val="003C5586"/>
    <w:rsid w:val="003C65D6"/>
    <w:rsid w:val="003C7741"/>
    <w:rsid w:val="003C7923"/>
    <w:rsid w:val="003D317D"/>
    <w:rsid w:val="003D433D"/>
    <w:rsid w:val="003D4C92"/>
    <w:rsid w:val="003D5FD5"/>
    <w:rsid w:val="003D7BB2"/>
    <w:rsid w:val="003E04F1"/>
    <w:rsid w:val="003E0E43"/>
    <w:rsid w:val="003E1AA7"/>
    <w:rsid w:val="003E39E2"/>
    <w:rsid w:val="003E3C5C"/>
    <w:rsid w:val="003E4DEB"/>
    <w:rsid w:val="003E4DEC"/>
    <w:rsid w:val="003E7FFA"/>
    <w:rsid w:val="003F2032"/>
    <w:rsid w:val="003F216D"/>
    <w:rsid w:val="003F59D1"/>
    <w:rsid w:val="003F771A"/>
    <w:rsid w:val="003F797A"/>
    <w:rsid w:val="004058DD"/>
    <w:rsid w:val="00407163"/>
    <w:rsid w:val="004076CE"/>
    <w:rsid w:val="00410BE2"/>
    <w:rsid w:val="0041274C"/>
    <w:rsid w:val="004151AF"/>
    <w:rsid w:val="0041674C"/>
    <w:rsid w:val="00420DDE"/>
    <w:rsid w:val="00420FB9"/>
    <w:rsid w:val="004233A4"/>
    <w:rsid w:val="00423836"/>
    <w:rsid w:val="00423BE5"/>
    <w:rsid w:val="0042512C"/>
    <w:rsid w:val="004274CD"/>
    <w:rsid w:val="00427B98"/>
    <w:rsid w:val="00430823"/>
    <w:rsid w:val="00430DFB"/>
    <w:rsid w:val="004310DC"/>
    <w:rsid w:val="00431421"/>
    <w:rsid w:val="004315D9"/>
    <w:rsid w:val="004332BD"/>
    <w:rsid w:val="00436AFF"/>
    <w:rsid w:val="004376B7"/>
    <w:rsid w:val="004403C6"/>
    <w:rsid w:val="00444E27"/>
    <w:rsid w:val="0045067C"/>
    <w:rsid w:val="00450E3E"/>
    <w:rsid w:val="00453B93"/>
    <w:rsid w:val="004543F8"/>
    <w:rsid w:val="00455541"/>
    <w:rsid w:val="0045771A"/>
    <w:rsid w:val="00462410"/>
    <w:rsid w:val="004643EC"/>
    <w:rsid w:val="00470839"/>
    <w:rsid w:val="00470C29"/>
    <w:rsid w:val="0047127D"/>
    <w:rsid w:val="00472BF6"/>
    <w:rsid w:val="004761E2"/>
    <w:rsid w:val="004762AC"/>
    <w:rsid w:val="004763F6"/>
    <w:rsid w:val="0047690C"/>
    <w:rsid w:val="00477260"/>
    <w:rsid w:val="00477651"/>
    <w:rsid w:val="0048033A"/>
    <w:rsid w:val="0048089C"/>
    <w:rsid w:val="00480AAE"/>
    <w:rsid w:val="0048111B"/>
    <w:rsid w:val="00481D64"/>
    <w:rsid w:val="00482BD3"/>
    <w:rsid w:val="0048396A"/>
    <w:rsid w:val="00484A6C"/>
    <w:rsid w:val="0048530C"/>
    <w:rsid w:val="00485F1D"/>
    <w:rsid w:val="00486816"/>
    <w:rsid w:val="0048749C"/>
    <w:rsid w:val="0049010C"/>
    <w:rsid w:val="00490A24"/>
    <w:rsid w:val="00491C49"/>
    <w:rsid w:val="0049266E"/>
    <w:rsid w:val="0049295E"/>
    <w:rsid w:val="00496F92"/>
    <w:rsid w:val="004A0EBD"/>
    <w:rsid w:val="004A3F71"/>
    <w:rsid w:val="004B03E3"/>
    <w:rsid w:val="004B504D"/>
    <w:rsid w:val="004B5613"/>
    <w:rsid w:val="004B590C"/>
    <w:rsid w:val="004C09EE"/>
    <w:rsid w:val="004C0B52"/>
    <w:rsid w:val="004C3F27"/>
    <w:rsid w:val="004C6460"/>
    <w:rsid w:val="004C77DC"/>
    <w:rsid w:val="004C7E2B"/>
    <w:rsid w:val="004D1730"/>
    <w:rsid w:val="004D17FE"/>
    <w:rsid w:val="004D1B40"/>
    <w:rsid w:val="004E1067"/>
    <w:rsid w:val="004E3663"/>
    <w:rsid w:val="004E42B3"/>
    <w:rsid w:val="004E4EC8"/>
    <w:rsid w:val="004E621F"/>
    <w:rsid w:val="004E6B9D"/>
    <w:rsid w:val="00504304"/>
    <w:rsid w:val="00505A1D"/>
    <w:rsid w:val="005071CA"/>
    <w:rsid w:val="00507691"/>
    <w:rsid w:val="0051139D"/>
    <w:rsid w:val="005121BF"/>
    <w:rsid w:val="00512E51"/>
    <w:rsid w:val="005137A4"/>
    <w:rsid w:val="00514729"/>
    <w:rsid w:val="0051478B"/>
    <w:rsid w:val="00515C94"/>
    <w:rsid w:val="0052025F"/>
    <w:rsid w:val="00521CD3"/>
    <w:rsid w:val="00521DF2"/>
    <w:rsid w:val="00523599"/>
    <w:rsid w:val="00526FBA"/>
    <w:rsid w:val="0052755E"/>
    <w:rsid w:val="005306B9"/>
    <w:rsid w:val="005362C8"/>
    <w:rsid w:val="00536893"/>
    <w:rsid w:val="005415FC"/>
    <w:rsid w:val="0054173F"/>
    <w:rsid w:val="00545398"/>
    <w:rsid w:val="00545FC4"/>
    <w:rsid w:val="00547FF9"/>
    <w:rsid w:val="00550703"/>
    <w:rsid w:val="00552049"/>
    <w:rsid w:val="005520A4"/>
    <w:rsid w:val="00553149"/>
    <w:rsid w:val="00556BCC"/>
    <w:rsid w:val="00557104"/>
    <w:rsid w:val="00562014"/>
    <w:rsid w:val="0056495E"/>
    <w:rsid w:val="0056522B"/>
    <w:rsid w:val="0056610E"/>
    <w:rsid w:val="00570A75"/>
    <w:rsid w:val="00575EBE"/>
    <w:rsid w:val="005764FD"/>
    <w:rsid w:val="00576F2A"/>
    <w:rsid w:val="0058111C"/>
    <w:rsid w:val="00581841"/>
    <w:rsid w:val="005819B5"/>
    <w:rsid w:val="00581ABF"/>
    <w:rsid w:val="00582D77"/>
    <w:rsid w:val="00584C22"/>
    <w:rsid w:val="00590298"/>
    <w:rsid w:val="00591173"/>
    <w:rsid w:val="00594ED2"/>
    <w:rsid w:val="00596422"/>
    <w:rsid w:val="005A152C"/>
    <w:rsid w:val="005A18A2"/>
    <w:rsid w:val="005A6364"/>
    <w:rsid w:val="005A692D"/>
    <w:rsid w:val="005B0F1E"/>
    <w:rsid w:val="005B1DD9"/>
    <w:rsid w:val="005B23AE"/>
    <w:rsid w:val="005C07BC"/>
    <w:rsid w:val="005C0CA4"/>
    <w:rsid w:val="005C15F8"/>
    <w:rsid w:val="005C3E7C"/>
    <w:rsid w:val="005C4EA0"/>
    <w:rsid w:val="005C79AD"/>
    <w:rsid w:val="005D23E8"/>
    <w:rsid w:val="005D3D47"/>
    <w:rsid w:val="005D432D"/>
    <w:rsid w:val="005D4FCC"/>
    <w:rsid w:val="005D76B0"/>
    <w:rsid w:val="005E1A6E"/>
    <w:rsid w:val="005E58EE"/>
    <w:rsid w:val="005E6A8C"/>
    <w:rsid w:val="005F02A2"/>
    <w:rsid w:val="005F1F60"/>
    <w:rsid w:val="005F31EC"/>
    <w:rsid w:val="005F657C"/>
    <w:rsid w:val="005F6603"/>
    <w:rsid w:val="005F6B69"/>
    <w:rsid w:val="005F7252"/>
    <w:rsid w:val="005F72D1"/>
    <w:rsid w:val="005F745E"/>
    <w:rsid w:val="005F75CE"/>
    <w:rsid w:val="005F7B2E"/>
    <w:rsid w:val="005F7C22"/>
    <w:rsid w:val="00600861"/>
    <w:rsid w:val="00602DD7"/>
    <w:rsid w:val="00603C47"/>
    <w:rsid w:val="00603D41"/>
    <w:rsid w:val="00606DAC"/>
    <w:rsid w:val="006110A9"/>
    <w:rsid w:val="0061177F"/>
    <w:rsid w:val="00612DF2"/>
    <w:rsid w:val="006130CD"/>
    <w:rsid w:val="00614387"/>
    <w:rsid w:val="00614801"/>
    <w:rsid w:val="006150B7"/>
    <w:rsid w:val="006170C0"/>
    <w:rsid w:val="00620D2D"/>
    <w:rsid w:val="006212D8"/>
    <w:rsid w:val="006226D7"/>
    <w:rsid w:val="00622BDB"/>
    <w:rsid w:val="00624B75"/>
    <w:rsid w:val="00625C9A"/>
    <w:rsid w:val="006311B4"/>
    <w:rsid w:val="00634B61"/>
    <w:rsid w:val="00634E2C"/>
    <w:rsid w:val="006408B3"/>
    <w:rsid w:val="00641855"/>
    <w:rsid w:val="00644F19"/>
    <w:rsid w:val="006456A4"/>
    <w:rsid w:val="00646F4A"/>
    <w:rsid w:val="006503A0"/>
    <w:rsid w:val="00651239"/>
    <w:rsid w:val="00651A33"/>
    <w:rsid w:val="00652644"/>
    <w:rsid w:val="006531BF"/>
    <w:rsid w:val="00653C1A"/>
    <w:rsid w:val="00657061"/>
    <w:rsid w:val="00661658"/>
    <w:rsid w:val="00662E1E"/>
    <w:rsid w:val="006634BD"/>
    <w:rsid w:val="00664DE1"/>
    <w:rsid w:val="00666B76"/>
    <w:rsid w:val="00666C94"/>
    <w:rsid w:val="00667C71"/>
    <w:rsid w:val="00667E07"/>
    <w:rsid w:val="0067094A"/>
    <w:rsid w:val="006736E3"/>
    <w:rsid w:val="00674F62"/>
    <w:rsid w:val="0067512D"/>
    <w:rsid w:val="00680B9F"/>
    <w:rsid w:val="00681052"/>
    <w:rsid w:val="00682E66"/>
    <w:rsid w:val="00690D8C"/>
    <w:rsid w:val="00692E1E"/>
    <w:rsid w:val="00694024"/>
    <w:rsid w:val="0069535D"/>
    <w:rsid w:val="0069582F"/>
    <w:rsid w:val="00695BDE"/>
    <w:rsid w:val="006A09D0"/>
    <w:rsid w:val="006A0A96"/>
    <w:rsid w:val="006A30DE"/>
    <w:rsid w:val="006A54A0"/>
    <w:rsid w:val="006A59D7"/>
    <w:rsid w:val="006A60F8"/>
    <w:rsid w:val="006A6872"/>
    <w:rsid w:val="006B137D"/>
    <w:rsid w:val="006B16DC"/>
    <w:rsid w:val="006B1E91"/>
    <w:rsid w:val="006B3109"/>
    <w:rsid w:val="006B3BCE"/>
    <w:rsid w:val="006B7645"/>
    <w:rsid w:val="006C055F"/>
    <w:rsid w:val="006C3A3C"/>
    <w:rsid w:val="006C6CBA"/>
    <w:rsid w:val="006D06E9"/>
    <w:rsid w:val="006D14D7"/>
    <w:rsid w:val="006D1DAF"/>
    <w:rsid w:val="006D2410"/>
    <w:rsid w:val="006D33A5"/>
    <w:rsid w:val="006D3A80"/>
    <w:rsid w:val="006D4326"/>
    <w:rsid w:val="006D47A0"/>
    <w:rsid w:val="006D5201"/>
    <w:rsid w:val="006D529D"/>
    <w:rsid w:val="006D608A"/>
    <w:rsid w:val="006E01C2"/>
    <w:rsid w:val="006E0CFE"/>
    <w:rsid w:val="006E2536"/>
    <w:rsid w:val="006E5ECC"/>
    <w:rsid w:val="006F1384"/>
    <w:rsid w:val="006F205C"/>
    <w:rsid w:val="006F426B"/>
    <w:rsid w:val="006F4A85"/>
    <w:rsid w:val="006F5AFC"/>
    <w:rsid w:val="006F64F0"/>
    <w:rsid w:val="00700332"/>
    <w:rsid w:val="00703D43"/>
    <w:rsid w:val="00704C5F"/>
    <w:rsid w:val="00704FB2"/>
    <w:rsid w:val="00707483"/>
    <w:rsid w:val="007111F9"/>
    <w:rsid w:val="00714E69"/>
    <w:rsid w:val="00721CC9"/>
    <w:rsid w:val="007222D9"/>
    <w:rsid w:val="00723485"/>
    <w:rsid w:val="007246A7"/>
    <w:rsid w:val="0072533E"/>
    <w:rsid w:val="007253DB"/>
    <w:rsid w:val="00725B79"/>
    <w:rsid w:val="00726627"/>
    <w:rsid w:val="00726A7D"/>
    <w:rsid w:val="0073176C"/>
    <w:rsid w:val="00732CA8"/>
    <w:rsid w:val="00733A0B"/>
    <w:rsid w:val="00734C4A"/>
    <w:rsid w:val="0073665C"/>
    <w:rsid w:val="00736762"/>
    <w:rsid w:val="007373CC"/>
    <w:rsid w:val="007406DE"/>
    <w:rsid w:val="007409C6"/>
    <w:rsid w:val="00744858"/>
    <w:rsid w:val="007461DC"/>
    <w:rsid w:val="00751270"/>
    <w:rsid w:val="00751546"/>
    <w:rsid w:val="00751EE7"/>
    <w:rsid w:val="00753ABD"/>
    <w:rsid w:val="00755842"/>
    <w:rsid w:val="00757D66"/>
    <w:rsid w:val="00757F46"/>
    <w:rsid w:val="00760B86"/>
    <w:rsid w:val="0076208F"/>
    <w:rsid w:val="0077307C"/>
    <w:rsid w:val="00774677"/>
    <w:rsid w:val="0077623A"/>
    <w:rsid w:val="0077641E"/>
    <w:rsid w:val="0077765B"/>
    <w:rsid w:val="00782E01"/>
    <w:rsid w:val="00787FD5"/>
    <w:rsid w:val="007903DA"/>
    <w:rsid w:val="00793342"/>
    <w:rsid w:val="0079339F"/>
    <w:rsid w:val="00797EFB"/>
    <w:rsid w:val="007A4085"/>
    <w:rsid w:val="007A524A"/>
    <w:rsid w:val="007A57CD"/>
    <w:rsid w:val="007A5F8D"/>
    <w:rsid w:val="007A681F"/>
    <w:rsid w:val="007A7027"/>
    <w:rsid w:val="007B00BE"/>
    <w:rsid w:val="007B086D"/>
    <w:rsid w:val="007B304C"/>
    <w:rsid w:val="007B71B4"/>
    <w:rsid w:val="007C1E60"/>
    <w:rsid w:val="007C2590"/>
    <w:rsid w:val="007C62DA"/>
    <w:rsid w:val="007C6A66"/>
    <w:rsid w:val="007C7A18"/>
    <w:rsid w:val="007E009D"/>
    <w:rsid w:val="007E017E"/>
    <w:rsid w:val="007E604B"/>
    <w:rsid w:val="007E6856"/>
    <w:rsid w:val="007E76E0"/>
    <w:rsid w:val="007F1222"/>
    <w:rsid w:val="007F1B43"/>
    <w:rsid w:val="007F5E02"/>
    <w:rsid w:val="007F691F"/>
    <w:rsid w:val="0080095D"/>
    <w:rsid w:val="00800DA0"/>
    <w:rsid w:val="0080192A"/>
    <w:rsid w:val="0080587E"/>
    <w:rsid w:val="00806D0A"/>
    <w:rsid w:val="00810BA4"/>
    <w:rsid w:val="00815D01"/>
    <w:rsid w:val="0081691A"/>
    <w:rsid w:val="00816F55"/>
    <w:rsid w:val="008206F2"/>
    <w:rsid w:val="00820719"/>
    <w:rsid w:val="00820C66"/>
    <w:rsid w:val="00825C28"/>
    <w:rsid w:val="00825EBA"/>
    <w:rsid w:val="00831F7E"/>
    <w:rsid w:val="00833012"/>
    <w:rsid w:val="00844186"/>
    <w:rsid w:val="00845C6B"/>
    <w:rsid w:val="00846726"/>
    <w:rsid w:val="0084724B"/>
    <w:rsid w:val="00850E63"/>
    <w:rsid w:val="00851C6C"/>
    <w:rsid w:val="00853323"/>
    <w:rsid w:val="008541E9"/>
    <w:rsid w:val="00854F37"/>
    <w:rsid w:val="008552E9"/>
    <w:rsid w:val="00857EDB"/>
    <w:rsid w:val="00860004"/>
    <w:rsid w:val="00860062"/>
    <w:rsid w:val="008613D4"/>
    <w:rsid w:val="0086231E"/>
    <w:rsid w:val="0086248B"/>
    <w:rsid w:val="00864211"/>
    <w:rsid w:val="008676C3"/>
    <w:rsid w:val="008713F7"/>
    <w:rsid w:val="00873663"/>
    <w:rsid w:val="0087789D"/>
    <w:rsid w:val="0088300E"/>
    <w:rsid w:val="00887E71"/>
    <w:rsid w:val="00890FDA"/>
    <w:rsid w:val="00895E65"/>
    <w:rsid w:val="00897E72"/>
    <w:rsid w:val="008A044A"/>
    <w:rsid w:val="008A14CC"/>
    <w:rsid w:val="008A38D9"/>
    <w:rsid w:val="008A3C62"/>
    <w:rsid w:val="008A52D4"/>
    <w:rsid w:val="008A5AAC"/>
    <w:rsid w:val="008A5AC9"/>
    <w:rsid w:val="008A5B87"/>
    <w:rsid w:val="008B0BD4"/>
    <w:rsid w:val="008B4139"/>
    <w:rsid w:val="008B5847"/>
    <w:rsid w:val="008C0799"/>
    <w:rsid w:val="008C2877"/>
    <w:rsid w:val="008C44F7"/>
    <w:rsid w:val="008C4C51"/>
    <w:rsid w:val="008C4F49"/>
    <w:rsid w:val="008C6C71"/>
    <w:rsid w:val="008C6E7B"/>
    <w:rsid w:val="008D0A69"/>
    <w:rsid w:val="008D257B"/>
    <w:rsid w:val="008D490D"/>
    <w:rsid w:val="008D5508"/>
    <w:rsid w:val="008D65CA"/>
    <w:rsid w:val="008D6649"/>
    <w:rsid w:val="008E0BF8"/>
    <w:rsid w:val="008E1AE0"/>
    <w:rsid w:val="008E1DEB"/>
    <w:rsid w:val="008E3A23"/>
    <w:rsid w:val="008F0067"/>
    <w:rsid w:val="008F0261"/>
    <w:rsid w:val="008F1FE6"/>
    <w:rsid w:val="008F20E0"/>
    <w:rsid w:val="008F36D7"/>
    <w:rsid w:val="008F683E"/>
    <w:rsid w:val="00900BF5"/>
    <w:rsid w:val="00901B3E"/>
    <w:rsid w:val="0090241B"/>
    <w:rsid w:val="00902BB9"/>
    <w:rsid w:val="00903201"/>
    <w:rsid w:val="00905DFC"/>
    <w:rsid w:val="00906514"/>
    <w:rsid w:val="00906695"/>
    <w:rsid w:val="00911CCE"/>
    <w:rsid w:val="0091596F"/>
    <w:rsid w:val="0091615E"/>
    <w:rsid w:val="00916170"/>
    <w:rsid w:val="009165B9"/>
    <w:rsid w:val="00916F1D"/>
    <w:rsid w:val="00920AFD"/>
    <w:rsid w:val="009210C0"/>
    <w:rsid w:val="009221CD"/>
    <w:rsid w:val="00922799"/>
    <w:rsid w:val="009228D3"/>
    <w:rsid w:val="00925BC8"/>
    <w:rsid w:val="00927688"/>
    <w:rsid w:val="0093038E"/>
    <w:rsid w:val="0093062D"/>
    <w:rsid w:val="00931DF4"/>
    <w:rsid w:val="00932B5A"/>
    <w:rsid w:val="00936742"/>
    <w:rsid w:val="009421BA"/>
    <w:rsid w:val="0094669F"/>
    <w:rsid w:val="009468E9"/>
    <w:rsid w:val="009500EC"/>
    <w:rsid w:val="0095126D"/>
    <w:rsid w:val="00951391"/>
    <w:rsid w:val="00955401"/>
    <w:rsid w:val="0096061E"/>
    <w:rsid w:val="009655F9"/>
    <w:rsid w:val="00971440"/>
    <w:rsid w:val="00971848"/>
    <w:rsid w:val="00973DE7"/>
    <w:rsid w:val="0097537A"/>
    <w:rsid w:val="00975EA4"/>
    <w:rsid w:val="00980BBB"/>
    <w:rsid w:val="00982432"/>
    <w:rsid w:val="0098483D"/>
    <w:rsid w:val="009900FC"/>
    <w:rsid w:val="009908FF"/>
    <w:rsid w:val="00993EED"/>
    <w:rsid w:val="009957FD"/>
    <w:rsid w:val="00996601"/>
    <w:rsid w:val="00997176"/>
    <w:rsid w:val="009A152D"/>
    <w:rsid w:val="009A5914"/>
    <w:rsid w:val="009A6AE3"/>
    <w:rsid w:val="009A6FD5"/>
    <w:rsid w:val="009B00A6"/>
    <w:rsid w:val="009B1869"/>
    <w:rsid w:val="009B238A"/>
    <w:rsid w:val="009B3A5E"/>
    <w:rsid w:val="009B7965"/>
    <w:rsid w:val="009C0EC1"/>
    <w:rsid w:val="009C3A9B"/>
    <w:rsid w:val="009C45E8"/>
    <w:rsid w:val="009C502C"/>
    <w:rsid w:val="009D049C"/>
    <w:rsid w:val="009D5886"/>
    <w:rsid w:val="009D6045"/>
    <w:rsid w:val="009E3103"/>
    <w:rsid w:val="009E3EE3"/>
    <w:rsid w:val="009E7441"/>
    <w:rsid w:val="009F019A"/>
    <w:rsid w:val="009F0A78"/>
    <w:rsid w:val="009F0DC7"/>
    <w:rsid w:val="009F2E31"/>
    <w:rsid w:val="009F5368"/>
    <w:rsid w:val="009F5C9D"/>
    <w:rsid w:val="009F79B7"/>
    <w:rsid w:val="00A02A8F"/>
    <w:rsid w:val="00A03383"/>
    <w:rsid w:val="00A05544"/>
    <w:rsid w:val="00A07768"/>
    <w:rsid w:val="00A11EAF"/>
    <w:rsid w:val="00A12B2E"/>
    <w:rsid w:val="00A12C17"/>
    <w:rsid w:val="00A138AE"/>
    <w:rsid w:val="00A14C52"/>
    <w:rsid w:val="00A15EFD"/>
    <w:rsid w:val="00A1607A"/>
    <w:rsid w:val="00A16719"/>
    <w:rsid w:val="00A17741"/>
    <w:rsid w:val="00A1790C"/>
    <w:rsid w:val="00A20D5C"/>
    <w:rsid w:val="00A22F99"/>
    <w:rsid w:val="00A2305F"/>
    <w:rsid w:val="00A24AE3"/>
    <w:rsid w:val="00A25DEC"/>
    <w:rsid w:val="00A26971"/>
    <w:rsid w:val="00A26C71"/>
    <w:rsid w:val="00A27FE2"/>
    <w:rsid w:val="00A32E57"/>
    <w:rsid w:val="00A33308"/>
    <w:rsid w:val="00A33C96"/>
    <w:rsid w:val="00A33F77"/>
    <w:rsid w:val="00A34501"/>
    <w:rsid w:val="00A35904"/>
    <w:rsid w:val="00A400D0"/>
    <w:rsid w:val="00A4243A"/>
    <w:rsid w:val="00A428B7"/>
    <w:rsid w:val="00A42A87"/>
    <w:rsid w:val="00A42DA0"/>
    <w:rsid w:val="00A44DA7"/>
    <w:rsid w:val="00A45406"/>
    <w:rsid w:val="00A544E5"/>
    <w:rsid w:val="00A55A24"/>
    <w:rsid w:val="00A55BA5"/>
    <w:rsid w:val="00A6246E"/>
    <w:rsid w:val="00A64AC5"/>
    <w:rsid w:val="00A66033"/>
    <w:rsid w:val="00A66CD1"/>
    <w:rsid w:val="00A7206D"/>
    <w:rsid w:val="00A722BF"/>
    <w:rsid w:val="00A76541"/>
    <w:rsid w:val="00A76FF0"/>
    <w:rsid w:val="00A77507"/>
    <w:rsid w:val="00A77E95"/>
    <w:rsid w:val="00A81627"/>
    <w:rsid w:val="00A837F0"/>
    <w:rsid w:val="00A84F34"/>
    <w:rsid w:val="00A8511D"/>
    <w:rsid w:val="00A8596B"/>
    <w:rsid w:val="00A86830"/>
    <w:rsid w:val="00A86F81"/>
    <w:rsid w:val="00A91279"/>
    <w:rsid w:val="00A93772"/>
    <w:rsid w:val="00A944A6"/>
    <w:rsid w:val="00A946D5"/>
    <w:rsid w:val="00A951C8"/>
    <w:rsid w:val="00A95453"/>
    <w:rsid w:val="00A9648B"/>
    <w:rsid w:val="00AA0373"/>
    <w:rsid w:val="00AA098A"/>
    <w:rsid w:val="00AA48E4"/>
    <w:rsid w:val="00AA5D8C"/>
    <w:rsid w:val="00AB106F"/>
    <w:rsid w:val="00AB5408"/>
    <w:rsid w:val="00AB57CD"/>
    <w:rsid w:val="00AB5933"/>
    <w:rsid w:val="00AC13D7"/>
    <w:rsid w:val="00AC1712"/>
    <w:rsid w:val="00AC243B"/>
    <w:rsid w:val="00AC2745"/>
    <w:rsid w:val="00AC372E"/>
    <w:rsid w:val="00AC444D"/>
    <w:rsid w:val="00AC6263"/>
    <w:rsid w:val="00AC6278"/>
    <w:rsid w:val="00AC65F2"/>
    <w:rsid w:val="00AC71B3"/>
    <w:rsid w:val="00AD160D"/>
    <w:rsid w:val="00AD17EB"/>
    <w:rsid w:val="00AD3154"/>
    <w:rsid w:val="00AD474D"/>
    <w:rsid w:val="00AD4961"/>
    <w:rsid w:val="00AD59E3"/>
    <w:rsid w:val="00AE2070"/>
    <w:rsid w:val="00AE58F9"/>
    <w:rsid w:val="00AE6A72"/>
    <w:rsid w:val="00AF3A6B"/>
    <w:rsid w:val="00AF3B55"/>
    <w:rsid w:val="00AF6A88"/>
    <w:rsid w:val="00AF75FD"/>
    <w:rsid w:val="00B029BE"/>
    <w:rsid w:val="00B05604"/>
    <w:rsid w:val="00B0567A"/>
    <w:rsid w:val="00B11282"/>
    <w:rsid w:val="00B1354E"/>
    <w:rsid w:val="00B13BCA"/>
    <w:rsid w:val="00B145F6"/>
    <w:rsid w:val="00B15395"/>
    <w:rsid w:val="00B17688"/>
    <w:rsid w:val="00B2043A"/>
    <w:rsid w:val="00B2508D"/>
    <w:rsid w:val="00B25ADB"/>
    <w:rsid w:val="00B27182"/>
    <w:rsid w:val="00B27BD1"/>
    <w:rsid w:val="00B303C7"/>
    <w:rsid w:val="00B30BFA"/>
    <w:rsid w:val="00B31CDF"/>
    <w:rsid w:val="00B339C7"/>
    <w:rsid w:val="00B3445E"/>
    <w:rsid w:val="00B37D60"/>
    <w:rsid w:val="00B40A7A"/>
    <w:rsid w:val="00B432A8"/>
    <w:rsid w:val="00B4479A"/>
    <w:rsid w:val="00B455E0"/>
    <w:rsid w:val="00B45C00"/>
    <w:rsid w:val="00B476A8"/>
    <w:rsid w:val="00B514FA"/>
    <w:rsid w:val="00B52574"/>
    <w:rsid w:val="00B52A6F"/>
    <w:rsid w:val="00B532F8"/>
    <w:rsid w:val="00B53746"/>
    <w:rsid w:val="00B53EFF"/>
    <w:rsid w:val="00B54060"/>
    <w:rsid w:val="00B56E5D"/>
    <w:rsid w:val="00B574A6"/>
    <w:rsid w:val="00B57ABE"/>
    <w:rsid w:val="00B61063"/>
    <w:rsid w:val="00B61136"/>
    <w:rsid w:val="00B620A0"/>
    <w:rsid w:val="00B620AA"/>
    <w:rsid w:val="00B64811"/>
    <w:rsid w:val="00B65CE5"/>
    <w:rsid w:val="00B65F9D"/>
    <w:rsid w:val="00B665D6"/>
    <w:rsid w:val="00B70766"/>
    <w:rsid w:val="00B73C72"/>
    <w:rsid w:val="00B73CA9"/>
    <w:rsid w:val="00B75E52"/>
    <w:rsid w:val="00B760B3"/>
    <w:rsid w:val="00B8330D"/>
    <w:rsid w:val="00B84F92"/>
    <w:rsid w:val="00B86EAC"/>
    <w:rsid w:val="00B877FD"/>
    <w:rsid w:val="00B92805"/>
    <w:rsid w:val="00B92D9E"/>
    <w:rsid w:val="00B93742"/>
    <w:rsid w:val="00B942E5"/>
    <w:rsid w:val="00B96A88"/>
    <w:rsid w:val="00BA04DC"/>
    <w:rsid w:val="00BA0906"/>
    <w:rsid w:val="00BA12F2"/>
    <w:rsid w:val="00BA3A0B"/>
    <w:rsid w:val="00BA5BCC"/>
    <w:rsid w:val="00BA6F6A"/>
    <w:rsid w:val="00BA7B4A"/>
    <w:rsid w:val="00BB20B9"/>
    <w:rsid w:val="00BB4004"/>
    <w:rsid w:val="00BB51BA"/>
    <w:rsid w:val="00BB7111"/>
    <w:rsid w:val="00BB77BF"/>
    <w:rsid w:val="00BC0060"/>
    <w:rsid w:val="00BC61E2"/>
    <w:rsid w:val="00BC789E"/>
    <w:rsid w:val="00BC78CC"/>
    <w:rsid w:val="00BC7A4D"/>
    <w:rsid w:val="00BD10A3"/>
    <w:rsid w:val="00BD49A0"/>
    <w:rsid w:val="00BD5C95"/>
    <w:rsid w:val="00BD63A8"/>
    <w:rsid w:val="00BE0A31"/>
    <w:rsid w:val="00BE1070"/>
    <w:rsid w:val="00BE6EF8"/>
    <w:rsid w:val="00BE77B0"/>
    <w:rsid w:val="00BF0C09"/>
    <w:rsid w:val="00BF2A4B"/>
    <w:rsid w:val="00BF6380"/>
    <w:rsid w:val="00BF64DA"/>
    <w:rsid w:val="00C006BB"/>
    <w:rsid w:val="00C00CF3"/>
    <w:rsid w:val="00C0107B"/>
    <w:rsid w:val="00C0169B"/>
    <w:rsid w:val="00C05F7F"/>
    <w:rsid w:val="00C10093"/>
    <w:rsid w:val="00C12398"/>
    <w:rsid w:val="00C1659C"/>
    <w:rsid w:val="00C20DDA"/>
    <w:rsid w:val="00C21FB6"/>
    <w:rsid w:val="00C23AC6"/>
    <w:rsid w:val="00C26D19"/>
    <w:rsid w:val="00C270FE"/>
    <w:rsid w:val="00C27669"/>
    <w:rsid w:val="00C306C9"/>
    <w:rsid w:val="00C31815"/>
    <w:rsid w:val="00C32A9B"/>
    <w:rsid w:val="00C33896"/>
    <w:rsid w:val="00C36D95"/>
    <w:rsid w:val="00C40BAF"/>
    <w:rsid w:val="00C41C43"/>
    <w:rsid w:val="00C41E16"/>
    <w:rsid w:val="00C433B3"/>
    <w:rsid w:val="00C43A11"/>
    <w:rsid w:val="00C44E1B"/>
    <w:rsid w:val="00C46F40"/>
    <w:rsid w:val="00C5411D"/>
    <w:rsid w:val="00C55CF8"/>
    <w:rsid w:val="00C55F52"/>
    <w:rsid w:val="00C66CF6"/>
    <w:rsid w:val="00C67B87"/>
    <w:rsid w:val="00C711DA"/>
    <w:rsid w:val="00C7378A"/>
    <w:rsid w:val="00C7434C"/>
    <w:rsid w:val="00C8502B"/>
    <w:rsid w:val="00C93F4F"/>
    <w:rsid w:val="00C949CA"/>
    <w:rsid w:val="00C95F04"/>
    <w:rsid w:val="00CA0107"/>
    <w:rsid w:val="00CA359E"/>
    <w:rsid w:val="00CA3AEA"/>
    <w:rsid w:val="00CA5C2B"/>
    <w:rsid w:val="00CA7D1A"/>
    <w:rsid w:val="00CB0844"/>
    <w:rsid w:val="00CB4F71"/>
    <w:rsid w:val="00CB5D0F"/>
    <w:rsid w:val="00CB68F8"/>
    <w:rsid w:val="00CB7461"/>
    <w:rsid w:val="00CC0451"/>
    <w:rsid w:val="00CC271E"/>
    <w:rsid w:val="00CC3A86"/>
    <w:rsid w:val="00CC42AC"/>
    <w:rsid w:val="00CC6878"/>
    <w:rsid w:val="00CD0C7A"/>
    <w:rsid w:val="00CE26AA"/>
    <w:rsid w:val="00CE3B61"/>
    <w:rsid w:val="00CE3F94"/>
    <w:rsid w:val="00CE7C39"/>
    <w:rsid w:val="00CF2CA4"/>
    <w:rsid w:val="00CF5607"/>
    <w:rsid w:val="00CF5DA5"/>
    <w:rsid w:val="00CF66E7"/>
    <w:rsid w:val="00CF7A05"/>
    <w:rsid w:val="00D0040A"/>
    <w:rsid w:val="00D009E1"/>
    <w:rsid w:val="00D0277F"/>
    <w:rsid w:val="00D04BC6"/>
    <w:rsid w:val="00D072A9"/>
    <w:rsid w:val="00D10ECA"/>
    <w:rsid w:val="00D11CFE"/>
    <w:rsid w:val="00D12DCA"/>
    <w:rsid w:val="00D14104"/>
    <w:rsid w:val="00D15B57"/>
    <w:rsid w:val="00D22267"/>
    <w:rsid w:val="00D26579"/>
    <w:rsid w:val="00D26699"/>
    <w:rsid w:val="00D26B78"/>
    <w:rsid w:val="00D33FA5"/>
    <w:rsid w:val="00D34585"/>
    <w:rsid w:val="00D356A9"/>
    <w:rsid w:val="00D35825"/>
    <w:rsid w:val="00D35CFD"/>
    <w:rsid w:val="00D366CA"/>
    <w:rsid w:val="00D36B6D"/>
    <w:rsid w:val="00D41493"/>
    <w:rsid w:val="00D42AC6"/>
    <w:rsid w:val="00D449A9"/>
    <w:rsid w:val="00D47565"/>
    <w:rsid w:val="00D50719"/>
    <w:rsid w:val="00D511FC"/>
    <w:rsid w:val="00D52325"/>
    <w:rsid w:val="00D5262F"/>
    <w:rsid w:val="00D549B6"/>
    <w:rsid w:val="00D54F5F"/>
    <w:rsid w:val="00D553B1"/>
    <w:rsid w:val="00D562FF"/>
    <w:rsid w:val="00D6040B"/>
    <w:rsid w:val="00D60417"/>
    <w:rsid w:val="00D628D3"/>
    <w:rsid w:val="00D65528"/>
    <w:rsid w:val="00D72155"/>
    <w:rsid w:val="00D726B0"/>
    <w:rsid w:val="00D726FA"/>
    <w:rsid w:val="00D77B47"/>
    <w:rsid w:val="00D82062"/>
    <w:rsid w:val="00D84EE9"/>
    <w:rsid w:val="00D87B15"/>
    <w:rsid w:val="00D900BF"/>
    <w:rsid w:val="00D90295"/>
    <w:rsid w:val="00D9194E"/>
    <w:rsid w:val="00D93702"/>
    <w:rsid w:val="00D95CDC"/>
    <w:rsid w:val="00D960D2"/>
    <w:rsid w:val="00D96641"/>
    <w:rsid w:val="00D9684D"/>
    <w:rsid w:val="00D976ED"/>
    <w:rsid w:val="00D97701"/>
    <w:rsid w:val="00D97BAD"/>
    <w:rsid w:val="00DA0087"/>
    <w:rsid w:val="00DA0125"/>
    <w:rsid w:val="00DA28A9"/>
    <w:rsid w:val="00DA3DC9"/>
    <w:rsid w:val="00DB1060"/>
    <w:rsid w:val="00DB4172"/>
    <w:rsid w:val="00DB51AA"/>
    <w:rsid w:val="00DB6F85"/>
    <w:rsid w:val="00DB798C"/>
    <w:rsid w:val="00DB7F53"/>
    <w:rsid w:val="00DC01B2"/>
    <w:rsid w:val="00DC0EC0"/>
    <w:rsid w:val="00DC4228"/>
    <w:rsid w:val="00DC48ED"/>
    <w:rsid w:val="00DC6ED8"/>
    <w:rsid w:val="00DD1D04"/>
    <w:rsid w:val="00DD1E20"/>
    <w:rsid w:val="00DE0097"/>
    <w:rsid w:val="00DE05CB"/>
    <w:rsid w:val="00DE0F7F"/>
    <w:rsid w:val="00DE1F3C"/>
    <w:rsid w:val="00DE212C"/>
    <w:rsid w:val="00DE39B4"/>
    <w:rsid w:val="00DE4064"/>
    <w:rsid w:val="00DE79E3"/>
    <w:rsid w:val="00DE7F31"/>
    <w:rsid w:val="00DF2C21"/>
    <w:rsid w:val="00DF402E"/>
    <w:rsid w:val="00DF73CC"/>
    <w:rsid w:val="00E02503"/>
    <w:rsid w:val="00E03ADA"/>
    <w:rsid w:val="00E03FFA"/>
    <w:rsid w:val="00E05B16"/>
    <w:rsid w:val="00E06668"/>
    <w:rsid w:val="00E06947"/>
    <w:rsid w:val="00E06A49"/>
    <w:rsid w:val="00E06B0D"/>
    <w:rsid w:val="00E07A12"/>
    <w:rsid w:val="00E07FD8"/>
    <w:rsid w:val="00E11304"/>
    <w:rsid w:val="00E1772F"/>
    <w:rsid w:val="00E23E8D"/>
    <w:rsid w:val="00E32A66"/>
    <w:rsid w:val="00E34C42"/>
    <w:rsid w:val="00E3516D"/>
    <w:rsid w:val="00E35700"/>
    <w:rsid w:val="00E376BD"/>
    <w:rsid w:val="00E43D6F"/>
    <w:rsid w:val="00E45878"/>
    <w:rsid w:val="00E47AF8"/>
    <w:rsid w:val="00E50804"/>
    <w:rsid w:val="00E529CC"/>
    <w:rsid w:val="00E54A43"/>
    <w:rsid w:val="00E54EC4"/>
    <w:rsid w:val="00E55278"/>
    <w:rsid w:val="00E55DD4"/>
    <w:rsid w:val="00E56147"/>
    <w:rsid w:val="00E566E1"/>
    <w:rsid w:val="00E6009D"/>
    <w:rsid w:val="00E619E6"/>
    <w:rsid w:val="00E61EF6"/>
    <w:rsid w:val="00E63BC2"/>
    <w:rsid w:val="00E66972"/>
    <w:rsid w:val="00E7165F"/>
    <w:rsid w:val="00E71F3D"/>
    <w:rsid w:val="00E72281"/>
    <w:rsid w:val="00E732A8"/>
    <w:rsid w:val="00E73E15"/>
    <w:rsid w:val="00E7410A"/>
    <w:rsid w:val="00E74A28"/>
    <w:rsid w:val="00E759E2"/>
    <w:rsid w:val="00E75B34"/>
    <w:rsid w:val="00E763BC"/>
    <w:rsid w:val="00E76C07"/>
    <w:rsid w:val="00E77234"/>
    <w:rsid w:val="00E83F70"/>
    <w:rsid w:val="00E84768"/>
    <w:rsid w:val="00E84CC3"/>
    <w:rsid w:val="00E84E99"/>
    <w:rsid w:val="00E8540F"/>
    <w:rsid w:val="00E87274"/>
    <w:rsid w:val="00E9018F"/>
    <w:rsid w:val="00E90A55"/>
    <w:rsid w:val="00E928D5"/>
    <w:rsid w:val="00E930FB"/>
    <w:rsid w:val="00E939BF"/>
    <w:rsid w:val="00E9445F"/>
    <w:rsid w:val="00E95BF3"/>
    <w:rsid w:val="00E97C37"/>
    <w:rsid w:val="00EA0003"/>
    <w:rsid w:val="00EA5FCE"/>
    <w:rsid w:val="00EA7D9E"/>
    <w:rsid w:val="00EB0BFF"/>
    <w:rsid w:val="00EB405C"/>
    <w:rsid w:val="00EB6972"/>
    <w:rsid w:val="00EB7673"/>
    <w:rsid w:val="00EC0569"/>
    <w:rsid w:val="00EC21AB"/>
    <w:rsid w:val="00EC273F"/>
    <w:rsid w:val="00EC387B"/>
    <w:rsid w:val="00EC41CC"/>
    <w:rsid w:val="00EC4DDE"/>
    <w:rsid w:val="00EC4F70"/>
    <w:rsid w:val="00EC69F3"/>
    <w:rsid w:val="00ED01CB"/>
    <w:rsid w:val="00ED11DD"/>
    <w:rsid w:val="00ED13DC"/>
    <w:rsid w:val="00ED3442"/>
    <w:rsid w:val="00ED584E"/>
    <w:rsid w:val="00EE21DB"/>
    <w:rsid w:val="00EE49C5"/>
    <w:rsid w:val="00EE589E"/>
    <w:rsid w:val="00EE75A9"/>
    <w:rsid w:val="00EF0974"/>
    <w:rsid w:val="00EF149F"/>
    <w:rsid w:val="00EF49DF"/>
    <w:rsid w:val="00F00900"/>
    <w:rsid w:val="00F02B05"/>
    <w:rsid w:val="00F04892"/>
    <w:rsid w:val="00F04F4A"/>
    <w:rsid w:val="00F0529E"/>
    <w:rsid w:val="00F1002F"/>
    <w:rsid w:val="00F1013A"/>
    <w:rsid w:val="00F1060C"/>
    <w:rsid w:val="00F1394E"/>
    <w:rsid w:val="00F16D4A"/>
    <w:rsid w:val="00F21129"/>
    <w:rsid w:val="00F244CA"/>
    <w:rsid w:val="00F26455"/>
    <w:rsid w:val="00F267FA"/>
    <w:rsid w:val="00F273EE"/>
    <w:rsid w:val="00F32071"/>
    <w:rsid w:val="00F32D6B"/>
    <w:rsid w:val="00F33A1B"/>
    <w:rsid w:val="00F34454"/>
    <w:rsid w:val="00F35A0C"/>
    <w:rsid w:val="00F41700"/>
    <w:rsid w:val="00F44B17"/>
    <w:rsid w:val="00F4746A"/>
    <w:rsid w:val="00F4797D"/>
    <w:rsid w:val="00F509FE"/>
    <w:rsid w:val="00F50F75"/>
    <w:rsid w:val="00F50F8A"/>
    <w:rsid w:val="00F52330"/>
    <w:rsid w:val="00F5268D"/>
    <w:rsid w:val="00F5384A"/>
    <w:rsid w:val="00F538E6"/>
    <w:rsid w:val="00F557FA"/>
    <w:rsid w:val="00F56A99"/>
    <w:rsid w:val="00F573EC"/>
    <w:rsid w:val="00F57E6A"/>
    <w:rsid w:val="00F60D36"/>
    <w:rsid w:val="00F62BD0"/>
    <w:rsid w:val="00F63078"/>
    <w:rsid w:val="00F6401B"/>
    <w:rsid w:val="00F64C29"/>
    <w:rsid w:val="00F654FD"/>
    <w:rsid w:val="00F65E05"/>
    <w:rsid w:val="00F66759"/>
    <w:rsid w:val="00F67D9C"/>
    <w:rsid w:val="00F71B11"/>
    <w:rsid w:val="00F80128"/>
    <w:rsid w:val="00F8453C"/>
    <w:rsid w:val="00F84EE4"/>
    <w:rsid w:val="00F8697A"/>
    <w:rsid w:val="00F97FE6"/>
    <w:rsid w:val="00FA0902"/>
    <w:rsid w:val="00FA15AD"/>
    <w:rsid w:val="00FA17C4"/>
    <w:rsid w:val="00FA462A"/>
    <w:rsid w:val="00FA4B35"/>
    <w:rsid w:val="00FA5CBE"/>
    <w:rsid w:val="00FA7D8D"/>
    <w:rsid w:val="00FB003F"/>
    <w:rsid w:val="00FB1CFA"/>
    <w:rsid w:val="00FB41BC"/>
    <w:rsid w:val="00FB58E2"/>
    <w:rsid w:val="00FC00A6"/>
    <w:rsid w:val="00FC0B0C"/>
    <w:rsid w:val="00FC2AA1"/>
    <w:rsid w:val="00FC56DF"/>
    <w:rsid w:val="00FC596E"/>
    <w:rsid w:val="00FC5B86"/>
    <w:rsid w:val="00FC6E89"/>
    <w:rsid w:val="00FC7137"/>
    <w:rsid w:val="00FC79C8"/>
    <w:rsid w:val="00FD326E"/>
    <w:rsid w:val="00FD36E7"/>
    <w:rsid w:val="00FD3D8A"/>
    <w:rsid w:val="00FD47CC"/>
    <w:rsid w:val="00FE0461"/>
    <w:rsid w:val="00FE5D2B"/>
    <w:rsid w:val="00FF4420"/>
    <w:rsid w:val="00FF5E8D"/>
  </w:rsids>
  <m:mathPr>
    <m:mathFont m:val="Cambria Math"/>
    <m:brkBin m:val="before"/>
    <m:brkBinSub m:val="--"/>
    <m:smallFrac m:val="0"/>
    <m:dispDef/>
    <m:lMargin m:val="0"/>
    <m:rMargin m:val="0"/>
    <m:defJc m:val="centerGroup"/>
    <m:wrapIndent m:val="1440"/>
    <m:intLim m:val="subSup"/>
    <m:naryLim m:val="undOvr"/>
  </m:mathPr>
  <w:themeFontLang w:val="nb-NO"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D1DA9"/>
  <w15:docId w15:val="{A1A224FA-AD5C-418D-86A2-6070967F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semiHidden="1" w:uiPriority="0" w:unhideWhenUsed="1"/>
    <w:lsdException w:name="footer"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EBD"/>
    <w:pPr>
      <w:tabs>
        <w:tab w:val="left" w:pos="284"/>
      </w:tabs>
      <w:spacing w:before="20"/>
    </w:pPr>
    <w:rPr>
      <w:rFonts w:ascii="Times New Roman" w:eastAsia="Times New Roman" w:hAnsi="Times New Roman"/>
      <w:sz w:val="22"/>
      <w:szCs w:val="24"/>
    </w:rPr>
  </w:style>
  <w:style w:type="paragraph" w:styleId="Heading1">
    <w:name w:val="heading 1"/>
    <w:next w:val="Normal"/>
    <w:qFormat/>
    <w:rsid w:val="00B65CE5"/>
    <w:pPr>
      <w:keepNext/>
      <w:numPr>
        <w:numId w:val="1"/>
      </w:numPr>
      <w:tabs>
        <w:tab w:val="left" w:pos="312"/>
      </w:tabs>
      <w:spacing w:before="240" w:after="60"/>
      <w:outlineLvl w:val="0"/>
    </w:pPr>
    <w:rPr>
      <w:rFonts w:eastAsia="Times New Roman" w:cs="Arial"/>
      <w:b/>
      <w:bCs/>
      <w:kern w:val="32"/>
      <w:sz w:val="26"/>
      <w:szCs w:val="32"/>
    </w:rPr>
  </w:style>
  <w:style w:type="paragraph" w:styleId="Heading2">
    <w:name w:val="heading 2"/>
    <w:next w:val="Normal"/>
    <w:qFormat/>
    <w:rsid w:val="00B65CE5"/>
    <w:pPr>
      <w:keepNext/>
      <w:numPr>
        <w:ilvl w:val="1"/>
        <w:numId w:val="1"/>
      </w:numPr>
      <w:tabs>
        <w:tab w:val="left" w:pos="493"/>
      </w:tabs>
      <w:spacing w:before="240" w:after="60"/>
      <w:outlineLvl w:val="1"/>
    </w:pPr>
    <w:rPr>
      <w:rFonts w:eastAsia="Times New Roman" w:cs="Arial"/>
      <w:b/>
      <w:bCs/>
      <w:iCs/>
      <w:sz w:val="26"/>
      <w:szCs w:val="28"/>
    </w:rPr>
  </w:style>
  <w:style w:type="paragraph" w:styleId="Heading3">
    <w:name w:val="heading 3"/>
    <w:next w:val="Normal"/>
    <w:qFormat/>
    <w:rsid w:val="00B65CE5"/>
    <w:pPr>
      <w:keepNext/>
      <w:numPr>
        <w:ilvl w:val="2"/>
        <w:numId w:val="1"/>
      </w:numPr>
      <w:tabs>
        <w:tab w:val="left" w:pos="658"/>
      </w:tabs>
      <w:spacing w:before="240" w:after="60"/>
      <w:outlineLvl w:val="2"/>
    </w:pPr>
    <w:rPr>
      <w:rFonts w:eastAsia="Times New Roman" w:cs="Arial"/>
      <w:b/>
      <w:bCs/>
      <w:sz w:val="26"/>
      <w:szCs w:val="26"/>
    </w:rPr>
  </w:style>
  <w:style w:type="paragraph" w:styleId="Heading4">
    <w:name w:val="heading 4"/>
    <w:next w:val="Normal"/>
    <w:qFormat/>
    <w:rsid w:val="00B65CE5"/>
    <w:pPr>
      <w:keepNext/>
      <w:numPr>
        <w:ilvl w:val="3"/>
        <w:numId w:val="1"/>
      </w:numPr>
      <w:tabs>
        <w:tab w:val="left" w:pos="833"/>
      </w:tabs>
      <w:spacing w:before="240" w:after="60"/>
      <w:outlineLvl w:val="3"/>
    </w:pPr>
    <w:rPr>
      <w:rFonts w:eastAsia="Times New Roman"/>
      <w:b/>
      <w:bCs/>
      <w:sz w:val="26"/>
      <w:szCs w:val="28"/>
    </w:rPr>
  </w:style>
  <w:style w:type="paragraph" w:styleId="Heading5">
    <w:name w:val="heading 5"/>
    <w:basedOn w:val="Normal"/>
    <w:next w:val="Normal"/>
    <w:qFormat/>
    <w:rsid w:val="00B65CE5"/>
    <w:pPr>
      <w:numPr>
        <w:ilvl w:val="4"/>
        <w:numId w:val="1"/>
      </w:numPr>
      <w:tabs>
        <w:tab w:val="clear" w:pos="284"/>
        <w:tab w:val="left" w:pos="1009"/>
      </w:tabs>
      <w:spacing w:before="240" w:after="60"/>
      <w:outlineLvl w:val="4"/>
    </w:pPr>
    <w:rPr>
      <w:rFonts w:ascii="Calibri" w:hAnsi="Calibri"/>
      <w:b/>
      <w:bCs/>
      <w:iCs/>
      <w:sz w:val="26"/>
      <w:szCs w:val="26"/>
    </w:rPr>
  </w:style>
  <w:style w:type="paragraph" w:styleId="Heading6">
    <w:name w:val="heading 6"/>
    <w:aliases w:val="Appendix 1"/>
    <w:next w:val="Normal"/>
    <w:qFormat/>
    <w:locked/>
    <w:rsid w:val="00B65CE5"/>
    <w:pPr>
      <w:numPr>
        <w:ilvl w:val="5"/>
        <w:numId w:val="2"/>
      </w:numPr>
      <w:tabs>
        <w:tab w:val="left" w:pos="312"/>
      </w:tabs>
      <w:spacing w:before="240" w:after="60"/>
      <w:outlineLvl w:val="5"/>
    </w:pPr>
    <w:rPr>
      <w:rFonts w:eastAsia="Times New Roman"/>
      <w:b/>
      <w:bCs/>
      <w:sz w:val="26"/>
      <w:szCs w:val="22"/>
    </w:rPr>
  </w:style>
  <w:style w:type="paragraph" w:styleId="Heading7">
    <w:name w:val="heading 7"/>
    <w:aliases w:val="Appendix 2"/>
    <w:next w:val="Normal"/>
    <w:qFormat/>
    <w:locked/>
    <w:rsid w:val="00B65CE5"/>
    <w:pPr>
      <w:numPr>
        <w:ilvl w:val="6"/>
        <w:numId w:val="2"/>
      </w:numPr>
      <w:tabs>
        <w:tab w:val="left" w:pos="493"/>
      </w:tabs>
      <w:spacing w:before="240" w:after="60"/>
      <w:outlineLvl w:val="6"/>
    </w:pPr>
    <w:rPr>
      <w:rFonts w:eastAsia="Times New Roman"/>
      <w:b/>
      <w:sz w:val="26"/>
      <w:szCs w:val="24"/>
    </w:rPr>
  </w:style>
  <w:style w:type="paragraph" w:styleId="Heading8">
    <w:name w:val="heading 8"/>
    <w:aliases w:val="Appendix 3"/>
    <w:next w:val="Normal"/>
    <w:qFormat/>
    <w:locked/>
    <w:rsid w:val="00B65CE5"/>
    <w:pPr>
      <w:numPr>
        <w:ilvl w:val="7"/>
        <w:numId w:val="2"/>
      </w:numPr>
      <w:tabs>
        <w:tab w:val="left" w:pos="658"/>
      </w:tabs>
      <w:spacing w:before="240" w:after="60"/>
      <w:outlineLvl w:val="7"/>
    </w:pPr>
    <w:rPr>
      <w:rFonts w:eastAsia="Times New Roman"/>
      <w:b/>
      <w:iCs/>
      <w:sz w:val="26"/>
      <w:szCs w:val="24"/>
    </w:rPr>
  </w:style>
  <w:style w:type="paragraph" w:styleId="Heading9">
    <w:name w:val="heading 9"/>
    <w:aliases w:val="Appendix 4"/>
    <w:next w:val="Normal"/>
    <w:qFormat/>
    <w:locked/>
    <w:rsid w:val="00B65CE5"/>
    <w:pPr>
      <w:numPr>
        <w:ilvl w:val="8"/>
        <w:numId w:val="2"/>
      </w:numPr>
      <w:tabs>
        <w:tab w:val="left" w:pos="833"/>
      </w:tabs>
      <w:spacing w:before="240" w:after="60"/>
      <w:outlineLvl w:val="8"/>
    </w:pPr>
    <w:rPr>
      <w:rFonts w:eastAsia="Times New Roman" w:cs="Arial"/>
      <w:b/>
      <w:sz w:val="2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NotatOverskrift">
    <w:name w:val="xNotatOverskrift"/>
    <w:link w:val="xNotatOverskriftChar"/>
    <w:rsid w:val="00B65CE5"/>
    <w:pPr>
      <w:tabs>
        <w:tab w:val="left" w:pos="284"/>
      </w:tabs>
      <w:spacing w:before="120" w:after="360"/>
    </w:pPr>
    <w:rPr>
      <w:rFonts w:eastAsia="Times New Roman"/>
      <w:b/>
      <w:sz w:val="40"/>
      <w:szCs w:val="24"/>
    </w:rPr>
  </w:style>
  <w:style w:type="paragraph" w:styleId="TOC5">
    <w:name w:val="toc 5"/>
    <w:basedOn w:val="Normal"/>
    <w:next w:val="Normal"/>
    <w:autoRedefine/>
    <w:rsid w:val="00453B93"/>
    <w:pPr>
      <w:tabs>
        <w:tab w:val="clear" w:pos="284"/>
        <w:tab w:val="left" w:pos="680"/>
        <w:tab w:val="right" w:leader="dot" w:pos="8280"/>
      </w:tabs>
      <w:spacing w:before="140" w:after="120"/>
      <w:ind w:left="45"/>
    </w:pPr>
    <w:rPr>
      <w:noProof/>
      <w:sz w:val="16"/>
    </w:rPr>
  </w:style>
  <w:style w:type="paragraph" w:styleId="TOC4">
    <w:name w:val="toc 4"/>
    <w:basedOn w:val="TOC5"/>
    <w:next w:val="Normal"/>
    <w:autoRedefine/>
    <w:rsid w:val="00453B93"/>
    <w:pPr>
      <w:ind w:left="142"/>
    </w:pPr>
  </w:style>
  <w:style w:type="paragraph" w:styleId="TOC3">
    <w:name w:val="toc 3"/>
    <w:basedOn w:val="TOC4"/>
    <w:next w:val="Normal"/>
    <w:autoRedefine/>
    <w:rsid w:val="00453B93"/>
    <w:pPr>
      <w:ind w:left="249"/>
    </w:pPr>
  </w:style>
  <w:style w:type="paragraph" w:styleId="TOC2">
    <w:name w:val="toc 2"/>
    <w:basedOn w:val="TOC3"/>
    <w:next w:val="Normal"/>
    <w:autoRedefine/>
    <w:rsid w:val="00B61136"/>
    <w:pPr>
      <w:ind w:left="352"/>
    </w:pPr>
  </w:style>
  <w:style w:type="paragraph" w:styleId="TOC1">
    <w:name w:val="toc 1"/>
    <w:basedOn w:val="TOC2"/>
    <w:next w:val="Normal"/>
    <w:autoRedefine/>
    <w:uiPriority w:val="39"/>
    <w:rsid w:val="00FE5D2B"/>
    <w:pPr>
      <w:ind w:left="454"/>
    </w:pPr>
  </w:style>
  <w:style w:type="character" w:styleId="Hyperlink">
    <w:name w:val="Hyperlink"/>
    <w:basedOn w:val="DefaultParagraphFont"/>
    <w:uiPriority w:val="99"/>
    <w:rsid w:val="00453B93"/>
    <w:rPr>
      <w:color w:val="0000FF"/>
      <w:u w:val="single"/>
    </w:rPr>
  </w:style>
  <w:style w:type="table" w:styleId="TableGrid">
    <w:name w:val="Table Grid"/>
    <w:basedOn w:val="TableNormal"/>
    <w:rsid w:val="004A0EBD"/>
    <w:pPr>
      <w:tabs>
        <w:tab w:val="left" w:pos="284"/>
      </w:tabs>
      <w:spacing w:before="2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HovedOverskrift">
    <w:name w:val="xHovedOverskrift"/>
    <w:link w:val="xHovedOverskriftChar"/>
    <w:rsid w:val="00B65CE5"/>
    <w:pPr>
      <w:spacing w:before="360" w:after="240"/>
    </w:pPr>
    <w:rPr>
      <w:rFonts w:eastAsia="Times New Roman"/>
      <w:sz w:val="50"/>
      <w:szCs w:val="24"/>
    </w:rPr>
  </w:style>
  <w:style w:type="paragraph" w:styleId="Footer">
    <w:name w:val="footer"/>
    <w:basedOn w:val="Normal"/>
    <w:rsid w:val="00480AAE"/>
    <w:pPr>
      <w:tabs>
        <w:tab w:val="clear" w:pos="284"/>
        <w:tab w:val="center" w:pos="4320"/>
        <w:tab w:val="right" w:pos="8640"/>
      </w:tabs>
    </w:pPr>
  </w:style>
  <w:style w:type="paragraph" w:styleId="Header">
    <w:name w:val="header"/>
    <w:basedOn w:val="Normal"/>
    <w:rsid w:val="00480AAE"/>
    <w:pPr>
      <w:tabs>
        <w:tab w:val="clear" w:pos="284"/>
        <w:tab w:val="center" w:pos="4320"/>
        <w:tab w:val="right" w:pos="8640"/>
      </w:tabs>
    </w:pPr>
  </w:style>
  <w:style w:type="paragraph" w:customStyle="1" w:styleId="xSkjemaTittel">
    <w:name w:val="xSkjemaTittel"/>
    <w:link w:val="xSkjemaTittelChar"/>
    <w:rsid w:val="00B65CE5"/>
    <w:pPr>
      <w:spacing w:before="140"/>
    </w:pPr>
    <w:rPr>
      <w:rFonts w:eastAsia="Times New Roman"/>
      <w:b/>
      <w:sz w:val="16"/>
      <w:szCs w:val="24"/>
    </w:rPr>
  </w:style>
  <w:style w:type="paragraph" w:styleId="TOC6">
    <w:name w:val="toc 6"/>
    <w:basedOn w:val="TOC2"/>
    <w:next w:val="Normal"/>
    <w:autoRedefine/>
    <w:semiHidden/>
    <w:locked/>
    <w:rsid w:val="00FE5D2B"/>
    <w:pPr>
      <w:ind w:left="454"/>
    </w:pPr>
  </w:style>
  <w:style w:type="paragraph" w:styleId="TOC7">
    <w:name w:val="toc 7"/>
    <w:basedOn w:val="TOC3"/>
    <w:next w:val="Normal"/>
    <w:autoRedefine/>
    <w:semiHidden/>
    <w:locked/>
    <w:rsid w:val="00FE5D2B"/>
    <w:pPr>
      <w:ind w:left="352"/>
    </w:pPr>
  </w:style>
  <w:style w:type="paragraph" w:styleId="TOC8">
    <w:name w:val="toc 8"/>
    <w:basedOn w:val="TOC4"/>
    <w:next w:val="Normal"/>
    <w:autoRedefine/>
    <w:semiHidden/>
    <w:locked/>
    <w:rsid w:val="00FE5D2B"/>
    <w:pPr>
      <w:ind w:left="249"/>
    </w:pPr>
  </w:style>
  <w:style w:type="paragraph" w:styleId="TOC9">
    <w:name w:val="toc 9"/>
    <w:basedOn w:val="TOC5"/>
    <w:next w:val="Normal"/>
    <w:autoRedefine/>
    <w:semiHidden/>
    <w:locked/>
    <w:rsid w:val="00FE5D2B"/>
    <w:pPr>
      <w:ind w:left="142"/>
    </w:pPr>
  </w:style>
  <w:style w:type="character" w:customStyle="1" w:styleId="xSkjemaTittelChar">
    <w:name w:val="xSkjemaTittel Char"/>
    <w:basedOn w:val="DefaultParagraphFont"/>
    <w:link w:val="xSkjemaTittel"/>
    <w:rsid w:val="00B65CE5"/>
    <w:rPr>
      <w:rFonts w:eastAsia="Times New Roman"/>
      <w:b/>
      <w:sz w:val="16"/>
      <w:szCs w:val="24"/>
    </w:rPr>
  </w:style>
  <w:style w:type="paragraph" w:customStyle="1" w:styleId="xInfo">
    <w:name w:val="xInfo"/>
    <w:link w:val="xInfoChar"/>
    <w:locked/>
    <w:rsid w:val="00B65CE5"/>
    <w:pPr>
      <w:spacing w:before="70"/>
    </w:pPr>
    <w:rPr>
      <w:rFonts w:eastAsia="Times New Roman"/>
      <w:color w:val="1F497D" w:themeColor="text2"/>
      <w:sz w:val="14"/>
      <w:szCs w:val="24"/>
    </w:rPr>
  </w:style>
  <w:style w:type="paragraph" w:customStyle="1" w:styleId="xInfoBold">
    <w:name w:val="xInfoBold"/>
    <w:link w:val="xInfoBoldChar"/>
    <w:locked/>
    <w:rsid w:val="00B65CE5"/>
    <w:pPr>
      <w:spacing w:before="70" w:after="120"/>
    </w:pPr>
    <w:rPr>
      <w:rFonts w:eastAsia="Times New Roman"/>
      <w:b/>
      <w:color w:val="1F497D" w:themeColor="text2"/>
      <w:sz w:val="14"/>
      <w:szCs w:val="24"/>
    </w:rPr>
  </w:style>
  <w:style w:type="character" w:customStyle="1" w:styleId="xInfoBoldChar">
    <w:name w:val="xInfoBold Char"/>
    <w:basedOn w:val="DefaultParagraphFont"/>
    <w:link w:val="xInfoBold"/>
    <w:rsid w:val="00B65CE5"/>
    <w:rPr>
      <w:rFonts w:eastAsia="Times New Roman"/>
      <w:b/>
      <w:color w:val="1F497D" w:themeColor="text2"/>
      <w:sz w:val="14"/>
      <w:szCs w:val="24"/>
    </w:rPr>
  </w:style>
  <w:style w:type="character" w:customStyle="1" w:styleId="xInfoChar">
    <w:name w:val="xInfo Char"/>
    <w:basedOn w:val="DefaultParagraphFont"/>
    <w:link w:val="xInfo"/>
    <w:rsid w:val="00B65CE5"/>
    <w:rPr>
      <w:rFonts w:eastAsia="Times New Roman"/>
      <w:color w:val="1F497D" w:themeColor="text2"/>
      <w:sz w:val="14"/>
      <w:szCs w:val="24"/>
    </w:rPr>
  </w:style>
  <w:style w:type="paragraph" w:styleId="BalloonText">
    <w:name w:val="Balloon Text"/>
    <w:basedOn w:val="Normal"/>
    <w:link w:val="BalloonTextChar"/>
    <w:uiPriority w:val="99"/>
    <w:semiHidden/>
    <w:unhideWhenUsed/>
    <w:rsid w:val="00CE7C3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C39"/>
    <w:rPr>
      <w:rFonts w:ascii="Tahoma" w:eastAsia="Times New Roman" w:hAnsi="Tahoma" w:cs="Tahoma"/>
      <w:sz w:val="16"/>
      <w:szCs w:val="16"/>
    </w:rPr>
  </w:style>
  <w:style w:type="character" w:styleId="PlaceholderText">
    <w:name w:val="Placeholder Text"/>
    <w:basedOn w:val="DefaultParagraphFont"/>
    <w:uiPriority w:val="99"/>
    <w:semiHidden/>
    <w:rsid w:val="00CE7C39"/>
    <w:rPr>
      <w:color w:val="808080"/>
    </w:rPr>
  </w:style>
  <w:style w:type="paragraph" w:customStyle="1" w:styleId="xSkjemaTekst">
    <w:name w:val="xSkjemaTekst"/>
    <w:basedOn w:val="xSkjemaTittel"/>
    <w:link w:val="xSkjemaTekstChar"/>
    <w:qFormat/>
    <w:rsid w:val="00B65CE5"/>
    <w:pPr>
      <w:spacing w:before="0"/>
    </w:pPr>
    <w:rPr>
      <w:b w:val="0"/>
      <w:bCs/>
      <w:sz w:val="20"/>
    </w:rPr>
  </w:style>
  <w:style w:type="paragraph" w:customStyle="1" w:styleId="xIngress">
    <w:name w:val="xIngress"/>
    <w:link w:val="xIngressChar"/>
    <w:qFormat/>
    <w:rsid w:val="00B65CE5"/>
    <w:rPr>
      <w:rFonts w:eastAsia="Times New Roman"/>
      <w:sz w:val="26"/>
      <w:szCs w:val="26"/>
    </w:rPr>
  </w:style>
  <w:style w:type="paragraph" w:customStyle="1" w:styleId="xOverskriftInnhold">
    <w:name w:val="xOverskriftInnhold"/>
    <w:basedOn w:val="Normal"/>
    <w:link w:val="xOverskriftInnholdChar"/>
    <w:qFormat/>
    <w:rsid w:val="00B65CE5"/>
    <w:pPr>
      <w:contextualSpacing/>
    </w:pPr>
    <w:rPr>
      <w:rFonts w:ascii="Calibri" w:hAnsi="Calibri"/>
      <w:b/>
      <w:sz w:val="32"/>
    </w:rPr>
  </w:style>
  <w:style w:type="paragraph" w:customStyle="1" w:styleId="xSkjemaTittelFooter">
    <w:name w:val="xSkjemaTittelFooter"/>
    <w:basedOn w:val="xSkjemaTittel"/>
    <w:link w:val="xSkjemaTittelFooterChar"/>
    <w:qFormat/>
    <w:rsid w:val="00094FF3"/>
    <w:rPr>
      <w:color w:val="A19589"/>
    </w:rPr>
  </w:style>
  <w:style w:type="paragraph" w:customStyle="1" w:styleId="xSkjemaFooterSidetall">
    <w:name w:val="xSkjemaFooterSidetall"/>
    <w:basedOn w:val="Normal"/>
    <w:link w:val="xSkjemaFooterSidetallChar"/>
    <w:qFormat/>
    <w:rsid w:val="00B65CE5"/>
    <w:pPr>
      <w:jc w:val="right"/>
    </w:pPr>
    <w:rPr>
      <w:rFonts w:ascii="Calibri" w:hAnsi="Calibri"/>
      <w:color w:val="A19589"/>
      <w:sz w:val="24"/>
    </w:rPr>
  </w:style>
  <w:style w:type="paragraph" w:customStyle="1" w:styleId="xSkjemaTekstFooter">
    <w:name w:val="xSkjemaTekstFooter"/>
    <w:basedOn w:val="xSkjemaTekst"/>
    <w:link w:val="xSkjemaTekstFooterChar"/>
    <w:qFormat/>
    <w:rsid w:val="006D06E9"/>
    <w:rPr>
      <w:color w:val="A19589"/>
      <w:sz w:val="16"/>
    </w:rPr>
  </w:style>
  <w:style w:type="character" w:customStyle="1" w:styleId="xIngressChar">
    <w:name w:val="xIngress Char"/>
    <w:basedOn w:val="DefaultParagraphFont"/>
    <w:link w:val="xIngress"/>
    <w:rsid w:val="00B65CE5"/>
    <w:rPr>
      <w:rFonts w:eastAsia="Times New Roman"/>
      <w:sz w:val="26"/>
      <w:szCs w:val="26"/>
    </w:rPr>
  </w:style>
  <w:style w:type="character" w:customStyle="1" w:styleId="xNotatOverskriftChar">
    <w:name w:val="xNotatOverskrift Char"/>
    <w:basedOn w:val="DefaultParagraphFont"/>
    <w:link w:val="xNotatOverskrift"/>
    <w:rsid w:val="00B65CE5"/>
    <w:rPr>
      <w:rFonts w:eastAsia="Times New Roman"/>
      <w:b/>
      <w:sz w:val="40"/>
      <w:szCs w:val="24"/>
    </w:rPr>
  </w:style>
  <w:style w:type="character" w:customStyle="1" w:styleId="xOverskriftInnholdChar">
    <w:name w:val="xOverskriftInnhold Char"/>
    <w:basedOn w:val="DefaultParagraphFont"/>
    <w:link w:val="xOverskriftInnhold"/>
    <w:rsid w:val="00B65CE5"/>
    <w:rPr>
      <w:rFonts w:eastAsia="Times New Roman"/>
      <w:b/>
      <w:sz w:val="32"/>
      <w:szCs w:val="24"/>
    </w:rPr>
  </w:style>
  <w:style w:type="character" w:customStyle="1" w:styleId="xSkjemaFooterSidetallChar">
    <w:name w:val="xSkjemaFooterSidetall Char"/>
    <w:basedOn w:val="DefaultParagraphFont"/>
    <w:link w:val="xSkjemaFooterSidetall"/>
    <w:rsid w:val="00B65CE5"/>
    <w:rPr>
      <w:rFonts w:eastAsia="Times New Roman"/>
      <w:color w:val="A19589"/>
      <w:sz w:val="24"/>
      <w:szCs w:val="24"/>
    </w:rPr>
  </w:style>
  <w:style w:type="character" w:customStyle="1" w:styleId="xSkjemaTekstChar">
    <w:name w:val="xSkjemaTekst Char"/>
    <w:basedOn w:val="xSkjemaTittelChar"/>
    <w:link w:val="xSkjemaTekst"/>
    <w:rsid w:val="00B65CE5"/>
    <w:rPr>
      <w:rFonts w:eastAsia="Times New Roman"/>
      <w:b w:val="0"/>
      <w:bCs/>
      <w:sz w:val="16"/>
      <w:szCs w:val="24"/>
    </w:rPr>
  </w:style>
  <w:style w:type="character" w:customStyle="1" w:styleId="xSkjemaTekstFooterChar">
    <w:name w:val="xSkjemaTekstFooter Char"/>
    <w:basedOn w:val="xSkjemaTekstChar"/>
    <w:link w:val="xSkjemaTekstFooter"/>
    <w:rsid w:val="006D06E9"/>
    <w:rPr>
      <w:rFonts w:eastAsia="Times New Roman"/>
      <w:b w:val="0"/>
      <w:bCs/>
      <w:color w:val="A19589"/>
      <w:sz w:val="16"/>
      <w:szCs w:val="24"/>
    </w:rPr>
  </w:style>
  <w:style w:type="character" w:customStyle="1" w:styleId="xSkjemaTittelFooterChar">
    <w:name w:val="xSkjemaTittelFooter Char"/>
    <w:basedOn w:val="xSkjemaTittelChar"/>
    <w:link w:val="xSkjemaTittelFooter"/>
    <w:rsid w:val="00B73C72"/>
    <w:rPr>
      <w:rFonts w:eastAsia="Times New Roman"/>
      <w:b/>
      <w:color w:val="A19589"/>
      <w:sz w:val="16"/>
      <w:szCs w:val="24"/>
    </w:rPr>
  </w:style>
  <w:style w:type="character" w:customStyle="1" w:styleId="xHovedOverskriftChar">
    <w:name w:val="xHovedOverskrift Char"/>
    <w:basedOn w:val="DefaultParagraphFont"/>
    <w:link w:val="xHovedOverskrift"/>
    <w:rsid w:val="00B65CE5"/>
    <w:rPr>
      <w:rFonts w:eastAsia="Times New Roman"/>
      <w:sz w:val="50"/>
      <w:szCs w:val="24"/>
    </w:rPr>
  </w:style>
  <w:style w:type="paragraph" w:customStyle="1" w:styleId="xBrdtekst">
    <w:name w:val="xBrødtekst"/>
    <w:link w:val="xBrdtekstChar"/>
    <w:qFormat/>
    <w:rsid w:val="001E6303"/>
    <w:rPr>
      <w:rFonts w:ascii="Times New Roman" w:eastAsia="Times New Roman" w:hAnsi="Times New Roman"/>
      <w:sz w:val="22"/>
      <w:szCs w:val="24"/>
    </w:rPr>
  </w:style>
  <w:style w:type="character" w:customStyle="1" w:styleId="xBrdtekstChar">
    <w:name w:val="xBrødtekst Char"/>
    <w:basedOn w:val="DefaultParagraphFont"/>
    <w:link w:val="xBrdtekst"/>
    <w:rsid w:val="001E6303"/>
    <w:rPr>
      <w:rFonts w:ascii="Times New Roman" w:eastAsia="Times New Roman" w:hAnsi="Times New Roman"/>
      <w:sz w:val="22"/>
      <w:szCs w:val="24"/>
    </w:rPr>
  </w:style>
  <w:style w:type="paragraph" w:customStyle="1" w:styleId="StylexSkjemaTekstCentered">
    <w:name w:val="Style xSkjemaTekst + Centered"/>
    <w:basedOn w:val="xSkjemaTekst"/>
    <w:rsid w:val="00B65CE5"/>
    <w:pPr>
      <w:jc w:val="center"/>
    </w:pPr>
    <w:rPr>
      <w:bCs w:val="0"/>
      <w:szCs w:val="20"/>
    </w:rPr>
  </w:style>
  <w:style w:type="paragraph" w:styleId="Caption">
    <w:name w:val="caption"/>
    <w:basedOn w:val="Normal"/>
    <w:next w:val="Normal"/>
    <w:uiPriority w:val="35"/>
    <w:unhideWhenUsed/>
    <w:qFormat/>
    <w:locked/>
    <w:rsid w:val="00996601"/>
    <w:pPr>
      <w:spacing w:before="0" w:after="200"/>
    </w:pPr>
    <w:rPr>
      <w:b/>
      <w:bCs/>
      <w:szCs w:val="18"/>
    </w:rPr>
  </w:style>
  <w:style w:type="paragraph" w:styleId="Title">
    <w:name w:val="Title"/>
    <w:basedOn w:val="Normal"/>
    <w:next w:val="Normal"/>
    <w:link w:val="TitleChar"/>
    <w:uiPriority w:val="10"/>
    <w:qFormat/>
    <w:rsid w:val="00B65CE5"/>
    <w:pPr>
      <w:pBdr>
        <w:bottom w:val="single" w:sz="8" w:space="4" w:color="00447C" w:themeColor="accent1"/>
      </w:pBdr>
      <w:spacing w:before="0" w:after="300"/>
      <w:contextualSpacing/>
    </w:pPr>
    <w:rPr>
      <w:rFonts w:ascii="Calibri" w:eastAsiaTheme="majorEastAsia" w:hAnsi="Calibr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65CE5"/>
    <w:rPr>
      <w:rFonts w:eastAsiaTheme="majorEastAsia" w:cstheme="majorBidi"/>
      <w:color w:val="17365D" w:themeColor="text2" w:themeShade="BF"/>
      <w:spacing w:val="5"/>
      <w:kern w:val="28"/>
      <w:sz w:val="52"/>
      <w:szCs w:val="52"/>
    </w:rPr>
  </w:style>
  <w:style w:type="paragraph" w:styleId="Index1">
    <w:name w:val="index 1"/>
    <w:basedOn w:val="Normal"/>
    <w:next w:val="Normal"/>
    <w:autoRedefine/>
    <w:uiPriority w:val="99"/>
    <w:semiHidden/>
    <w:unhideWhenUsed/>
    <w:locked/>
    <w:rsid w:val="00B65CE5"/>
    <w:pPr>
      <w:tabs>
        <w:tab w:val="clear" w:pos="284"/>
      </w:tabs>
      <w:spacing w:before="0"/>
      <w:ind w:left="220" w:hanging="220"/>
    </w:pPr>
  </w:style>
  <w:style w:type="paragraph" w:styleId="IndexHeading">
    <w:name w:val="index heading"/>
    <w:basedOn w:val="Normal"/>
    <w:next w:val="Index1"/>
    <w:uiPriority w:val="99"/>
    <w:semiHidden/>
    <w:unhideWhenUsed/>
    <w:locked/>
    <w:rsid w:val="00B65CE5"/>
    <w:rPr>
      <w:rFonts w:ascii="Calibri" w:eastAsiaTheme="majorEastAsia" w:hAnsi="Calibri" w:cstheme="majorBidi"/>
      <w:b/>
      <w:bCs/>
    </w:rPr>
  </w:style>
  <w:style w:type="paragraph" w:styleId="Subtitle">
    <w:name w:val="Subtitle"/>
    <w:basedOn w:val="Normal"/>
    <w:next w:val="Normal"/>
    <w:link w:val="SubtitleChar"/>
    <w:uiPriority w:val="11"/>
    <w:qFormat/>
    <w:locked/>
    <w:rsid w:val="004A0EBD"/>
    <w:pPr>
      <w:numPr>
        <w:ilvl w:val="1"/>
      </w:numPr>
    </w:pPr>
    <w:rPr>
      <w:rFonts w:ascii="Calibri" w:eastAsiaTheme="majorEastAsia" w:hAnsi="Calibri" w:cstheme="majorBidi"/>
      <w:i/>
      <w:iCs/>
      <w:color w:val="00447C" w:themeColor="accent1"/>
      <w:spacing w:val="15"/>
      <w:sz w:val="24"/>
    </w:rPr>
  </w:style>
  <w:style w:type="character" w:customStyle="1" w:styleId="SubtitleChar">
    <w:name w:val="Subtitle Char"/>
    <w:basedOn w:val="DefaultParagraphFont"/>
    <w:link w:val="Subtitle"/>
    <w:uiPriority w:val="11"/>
    <w:rsid w:val="004A0EBD"/>
    <w:rPr>
      <w:rFonts w:eastAsiaTheme="majorEastAsia" w:cstheme="majorBidi"/>
      <w:i/>
      <w:iCs/>
      <w:color w:val="00447C" w:themeColor="accent1"/>
      <w:spacing w:val="15"/>
      <w:sz w:val="24"/>
      <w:szCs w:val="24"/>
    </w:rPr>
  </w:style>
  <w:style w:type="paragraph" w:styleId="TOCHeading">
    <w:name w:val="TOC Heading"/>
    <w:basedOn w:val="Heading1"/>
    <w:next w:val="Normal"/>
    <w:uiPriority w:val="39"/>
    <w:unhideWhenUsed/>
    <w:qFormat/>
    <w:rsid w:val="005E58EE"/>
    <w:pPr>
      <w:keepLines/>
      <w:numPr>
        <w:numId w:val="0"/>
      </w:numPr>
      <w:tabs>
        <w:tab w:val="clear" w:pos="312"/>
      </w:tabs>
      <w:spacing w:after="0" w:line="259" w:lineRule="auto"/>
      <w:outlineLvl w:val="9"/>
    </w:pPr>
    <w:rPr>
      <w:rFonts w:asciiTheme="majorHAnsi" w:eastAsiaTheme="majorEastAsia" w:hAnsiTheme="majorHAnsi" w:cstheme="majorBidi"/>
      <w:b w:val="0"/>
      <w:bCs w:val="0"/>
      <w:color w:val="00325C" w:themeColor="accent1" w:themeShade="BF"/>
      <w:kern w:val="0"/>
      <w:sz w:val="32"/>
    </w:rPr>
  </w:style>
  <w:style w:type="paragraph" w:styleId="ListParagraph">
    <w:name w:val="List Paragraph"/>
    <w:basedOn w:val="Normal"/>
    <w:uiPriority w:val="34"/>
    <w:qFormat/>
    <w:rsid w:val="00505A1D"/>
    <w:pPr>
      <w:ind w:left="720"/>
      <w:contextualSpacing/>
    </w:pPr>
  </w:style>
  <w:style w:type="character" w:styleId="Emphasis">
    <w:name w:val="Emphasis"/>
    <w:basedOn w:val="DefaultParagraphFont"/>
    <w:uiPriority w:val="20"/>
    <w:qFormat/>
    <w:locked/>
    <w:rsid w:val="00927688"/>
    <w:rPr>
      <w:i/>
      <w:iCs/>
    </w:rPr>
  </w:style>
  <w:style w:type="character" w:styleId="Strong">
    <w:name w:val="Strong"/>
    <w:basedOn w:val="DefaultParagraphFont"/>
    <w:uiPriority w:val="22"/>
    <w:qFormat/>
    <w:locked/>
    <w:rsid w:val="00A76FF0"/>
    <w:rPr>
      <w:b/>
      <w:bCs/>
    </w:rPr>
  </w:style>
  <w:style w:type="character" w:styleId="UnresolvedMention">
    <w:name w:val="Unresolved Mention"/>
    <w:basedOn w:val="DefaultParagraphFont"/>
    <w:uiPriority w:val="99"/>
    <w:semiHidden/>
    <w:unhideWhenUsed/>
    <w:rsid w:val="00A722BF"/>
    <w:rPr>
      <w:color w:val="605E5C"/>
      <w:shd w:val="clear" w:color="auto" w:fill="E1DFDD"/>
    </w:rPr>
  </w:style>
  <w:style w:type="character" w:styleId="FollowedHyperlink">
    <w:name w:val="FollowedHyperlink"/>
    <w:basedOn w:val="DefaultParagraphFont"/>
    <w:uiPriority w:val="99"/>
    <w:semiHidden/>
    <w:unhideWhenUsed/>
    <w:locked/>
    <w:rsid w:val="00A722BF"/>
    <w:rPr>
      <w:color w:val="800080" w:themeColor="followedHyperlink"/>
      <w:u w:val="single"/>
    </w:rPr>
  </w:style>
  <w:style w:type="paragraph" w:styleId="EndnoteText">
    <w:name w:val="endnote text"/>
    <w:basedOn w:val="Normal"/>
    <w:link w:val="EndnoteTextChar"/>
    <w:uiPriority w:val="99"/>
    <w:semiHidden/>
    <w:unhideWhenUsed/>
    <w:locked/>
    <w:rsid w:val="001B42F7"/>
    <w:pPr>
      <w:spacing w:before="0"/>
    </w:pPr>
    <w:rPr>
      <w:sz w:val="20"/>
      <w:szCs w:val="20"/>
    </w:rPr>
  </w:style>
  <w:style w:type="character" w:customStyle="1" w:styleId="EndnoteTextChar">
    <w:name w:val="Endnote Text Char"/>
    <w:basedOn w:val="DefaultParagraphFont"/>
    <w:link w:val="EndnoteText"/>
    <w:uiPriority w:val="99"/>
    <w:semiHidden/>
    <w:rsid w:val="001B42F7"/>
    <w:rPr>
      <w:rFonts w:ascii="Times New Roman" w:eastAsia="Times New Roman" w:hAnsi="Times New Roman"/>
    </w:rPr>
  </w:style>
  <w:style w:type="character" w:styleId="EndnoteReference">
    <w:name w:val="endnote reference"/>
    <w:basedOn w:val="DefaultParagraphFont"/>
    <w:uiPriority w:val="99"/>
    <w:semiHidden/>
    <w:unhideWhenUsed/>
    <w:locked/>
    <w:rsid w:val="001B42F7"/>
    <w:rPr>
      <w:vertAlign w:val="superscript"/>
    </w:rPr>
  </w:style>
  <w:style w:type="paragraph" w:styleId="FootnoteText">
    <w:name w:val="footnote text"/>
    <w:basedOn w:val="Normal"/>
    <w:link w:val="FootnoteTextChar"/>
    <w:uiPriority w:val="99"/>
    <w:semiHidden/>
    <w:unhideWhenUsed/>
    <w:locked/>
    <w:rsid w:val="00020C9E"/>
    <w:pPr>
      <w:spacing w:before="0"/>
    </w:pPr>
    <w:rPr>
      <w:sz w:val="20"/>
      <w:szCs w:val="20"/>
    </w:rPr>
  </w:style>
  <w:style w:type="character" w:customStyle="1" w:styleId="FootnoteTextChar">
    <w:name w:val="Footnote Text Char"/>
    <w:basedOn w:val="DefaultParagraphFont"/>
    <w:link w:val="FootnoteText"/>
    <w:uiPriority w:val="99"/>
    <w:semiHidden/>
    <w:rsid w:val="00020C9E"/>
    <w:rPr>
      <w:rFonts w:ascii="Times New Roman" w:eastAsia="Times New Roman" w:hAnsi="Times New Roman"/>
    </w:rPr>
  </w:style>
  <w:style w:type="character" w:styleId="FootnoteReference">
    <w:name w:val="footnote reference"/>
    <w:basedOn w:val="DefaultParagraphFont"/>
    <w:uiPriority w:val="99"/>
    <w:semiHidden/>
    <w:unhideWhenUsed/>
    <w:locked/>
    <w:rsid w:val="00020C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549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lab.sintef.no/1630/research-projects/hydrogeni/hydrogeni_ra2/hydrogeni_compressor_code" TargetMode="Externa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doi.org/10.14264/uql.2017.244"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cid:image001.jpg@01DAB690.533A338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14264/uql.2017.244"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14264/uql.2017.244" TargetMode="External"/><Relationship Id="rId1" Type="http://schemas.openxmlformats.org/officeDocument/2006/relationships/hyperlink" Target="https://ntrs.nasa.gov/citations/1974000191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5.e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maler\01%20SINTEF%20templates\01%20SINTEF%20Common\Nota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A765B8FB3414B5091E0DD510905DB0D"/>
        <w:category>
          <w:name w:val="General"/>
          <w:gallery w:val="placeholder"/>
        </w:category>
        <w:types>
          <w:type w:val="bbPlcHdr"/>
        </w:types>
        <w:behaviors>
          <w:behavior w:val="content"/>
        </w:behaviors>
        <w:guid w:val="{313D9778-E042-4B58-9BCB-76750E9C2D45}"/>
      </w:docPartPr>
      <w:docPartBody>
        <w:p w:rsidR="00000000" w:rsidRDefault="00BE60E2" w:rsidP="00BE60E2">
          <w:pPr>
            <w:pStyle w:val="1A765B8FB3414B5091E0DD510905DB0D"/>
          </w:pPr>
          <w:r>
            <w:t xml:space="preserve">Skriv </w:t>
          </w:r>
          <w:r w:rsidRPr="00E763BC">
            <w:t>P</w:t>
          </w:r>
          <w:r w:rsidRPr="00E763BC">
            <w:rPr>
              <w:rFonts w:eastAsia="Calibri"/>
            </w:rPr>
            <w:t>rosjektnr / sak nr</w:t>
          </w:r>
        </w:p>
      </w:docPartBody>
    </w:docPart>
    <w:docPart>
      <w:docPartPr>
        <w:name w:val="A4EF9E2BA753429B846FC51C588AA0B7"/>
        <w:category>
          <w:name w:val="General"/>
          <w:gallery w:val="placeholder"/>
        </w:category>
        <w:types>
          <w:type w:val="bbPlcHdr"/>
        </w:types>
        <w:behaviors>
          <w:behavior w:val="content"/>
        </w:behaviors>
        <w:guid w:val="{C76BDA52-09E4-40F6-9D7C-D446565C03B2}"/>
      </w:docPartPr>
      <w:docPartBody>
        <w:p w:rsidR="00000000" w:rsidRDefault="00BE60E2" w:rsidP="00BE60E2">
          <w:pPr>
            <w:pStyle w:val="A4EF9E2BA753429B846FC51C588AA0B7"/>
          </w:pPr>
          <w:r w:rsidRPr="00847D99">
            <w:rPr>
              <w:rStyle w:val="PlaceholderText"/>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Yu Gothic"/>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AC6"/>
    <w:rsid w:val="00142DF5"/>
    <w:rsid w:val="001C1E65"/>
    <w:rsid w:val="002C6C99"/>
    <w:rsid w:val="00755DBB"/>
    <w:rsid w:val="007A3AC6"/>
    <w:rsid w:val="00BE60E2"/>
    <w:rsid w:val="00C87F17"/>
    <w:rsid w:val="00F251E4"/>
    <w:rsid w:val="00FE17E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5132183C2D4F4B96F99CB7FD38C4AD">
    <w:name w:val="175132183C2D4F4B96F99CB7FD38C4AD"/>
    <w:rsid w:val="00BE60E2"/>
    <w:pPr>
      <w:spacing w:line="278" w:lineRule="auto"/>
    </w:pPr>
    <w:rPr>
      <w:kern w:val="2"/>
      <w:sz w:val="24"/>
      <w:szCs w:val="24"/>
      <w14:ligatures w14:val="standardContextual"/>
    </w:rPr>
  </w:style>
  <w:style w:type="paragraph" w:customStyle="1" w:styleId="CD5AC1B6225640E8B9D34957536D5E49">
    <w:name w:val="CD5AC1B6225640E8B9D34957536D5E49"/>
    <w:rsid w:val="00BE60E2"/>
    <w:pPr>
      <w:spacing w:line="278" w:lineRule="auto"/>
    </w:pPr>
    <w:rPr>
      <w:kern w:val="2"/>
      <w:sz w:val="24"/>
      <w:szCs w:val="24"/>
      <w14:ligatures w14:val="standardContextual"/>
    </w:rPr>
  </w:style>
  <w:style w:type="character" w:styleId="PlaceholderText">
    <w:name w:val="Placeholder Text"/>
    <w:basedOn w:val="DefaultParagraphFont"/>
    <w:uiPriority w:val="99"/>
    <w:semiHidden/>
    <w:rsid w:val="00BE60E2"/>
    <w:rPr>
      <w:color w:val="808080"/>
    </w:rPr>
  </w:style>
  <w:style w:type="paragraph" w:customStyle="1" w:styleId="127F4F272BAE4083B63AF06E42391FFB">
    <w:name w:val="127F4F272BAE4083B63AF06E42391FFB"/>
    <w:rsid w:val="00BE60E2"/>
    <w:pPr>
      <w:spacing w:line="278" w:lineRule="auto"/>
    </w:pPr>
    <w:rPr>
      <w:kern w:val="2"/>
      <w:sz w:val="24"/>
      <w:szCs w:val="24"/>
      <w14:ligatures w14:val="standardContextual"/>
    </w:rPr>
  </w:style>
  <w:style w:type="paragraph" w:customStyle="1" w:styleId="A29A308DBC4B455FB179CC8DBA629952">
    <w:name w:val="A29A308DBC4B455FB179CC8DBA629952"/>
    <w:rsid w:val="00BE60E2"/>
    <w:pPr>
      <w:spacing w:line="278" w:lineRule="auto"/>
    </w:pPr>
    <w:rPr>
      <w:kern w:val="2"/>
      <w:sz w:val="24"/>
      <w:szCs w:val="24"/>
      <w14:ligatures w14:val="standardContextual"/>
    </w:rPr>
  </w:style>
  <w:style w:type="paragraph" w:customStyle="1" w:styleId="1A765B8FB3414B5091E0DD510905DB0D">
    <w:name w:val="1A765B8FB3414B5091E0DD510905DB0D"/>
    <w:rsid w:val="00BE60E2"/>
    <w:pPr>
      <w:spacing w:line="278" w:lineRule="auto"/>
    </w:pPr>
    <w:rPr>
      <w:kern w:val="2"/>
      <w:sz w:val="24"/>
      <w:szCs w:val="24"/>
      <w14:ligatures w14:val="standardContextual"/>
    </w:rPr>
  </w:style>
  <w:style w:type="paragraph" w:customStyle="1" w:styleId="A4EF9E2BA753429B846FC51C588AA0B7">
    <w:name w:val="A4EF9E2BA753429B846FC51C588AA0B7"/>
    <w:rsid w:val="00BE60E2"/>
    <w:pPr>
      <w:spacing w:line="278" w:lineRule="auto"/>
    </w:pPr>
    <w:rPr>
      <w:kern w:val="2"/>
      <w:sz w:val="24"/>
      <w:szCs w:val="24"/>
      <w14:ligatures w14:val="standardContextual"/>
    </w:rPr>
  </w:style>
  <w:style w:type="paragraph" w:customStyle="1" w:styleId="A44AC04C6BC4441A943292C2F809811D">
    <w:name w:val="A44AC04C6BC4441A943292C2F809811D"/>
    <w:rsid w:val="001C1E65"/>
  </w:style>
  <w:style w:type="paragraph" w:customStyle="1" w:styleId="4C13004E5263455390B96B85CB4F5DB5">
    <w:name w:val="4C13004E5263455390B96B85CB4F5DB5"/>
    <w:rsid w:val="001C1E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SINTEF Standard">
  <a:themeElements>
    <a:clrScheme name="SINTEF-1">
      <a:dk1>
        <a:sysClr val="windowText" lastClr="000000"/>
      </a:dk1>
      <a:lt1>
        <a:sysClr val="window" lastClr="FFFFFF"/>
      </a:lt1>
      <a:dk2>
        <a:srgbClr val="1F497D"/>
      </a:dk2>
      <a:lt2>
        <a:srgbClr val="EEECE1"/>
      </a:lt2>
      <a:accent1>
        <a:srgbClr val="00447C"/>
      </a:accent1>
      <a:accent2>
        <a:srgbClr val="000000"/>
      </a:accent2>
      <a:accent3>
        <a:srgbClr val="A19589"/>
      </a:accent3>
      <a:accent4>
        <a:srgbClr val="D8D0C7"/>
      </a:accent4>
      <a:accent5>
        <a:srgbClr val="A1DEE9"/>
      </a:accent5>
      <a:accent6>
        <a:srgbClr val="00ADEF"/>
      </a:accent6>
      <a:hlink>
        <a:srgbClr val="0000FF"/>
      </a:hlink>
      <a:folHlink>
        <a:srgbClr val="800080"/>
      </a:folHlink>
    </a:clrScheme>
    <a:fontScheme name="Standard">
      <a:majorFont>
        <a:latin typeface="Calibri"/>
        <a:ea typeface=""/>
        <a:cs typeface=""/>
      </a:majorFont>
      <a:minorFont>
        <a:latin typeface="Calibri"/>
        <a:ea typeface=""/>
        <a:cs typeface=""/>
      </a:minorFont>
    </a:fontScheme>
    <a:fmtScheme name="SINTEF Standard">
      <a:fillStyleLst>
        <a:solidFill>
          <a:schemeClr val="phClr"/>
        </a:solidFill>
        <a:solidFill>
          <a:schemeClr val="phClr"/>
        </a:solidFill>
        <a:solidFill>
          <a:schemeClr val="phClr"/>
        </a:solidFill>
      </a:fillStyleLst>
      <a:lnStyleLst>
        <a:ln w="3175" cap="rnd" cmpd="sng" algn="ctr">
          <a:solidFill>
            <a:schemeClr val="phClr"/>
          </a:solidFill>
          <a:prstDash val="solid"/>
        </a:ln>
        <a:ln w="6350" cap="rnd" cmpd="sng" algn="ctr">
          <a:solidFill>
            <a:schemeClr val="phClr"/>
          </a:solidFill>
          <a:prstDash val="solid"/>
        </a:ln>
        <a:ln w="12700" cap="rnd"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custClrLst>
    <a:custClr name="SINTEF Light Gray">
      <a:srgbClr val="D8D0C7"/>
    </a:custClr>
    <a:custClr name="SINTEF Gray">
      <a:srgbClr val="A19589"/>
    </a:custClr>
    <a:custClr name="SINTEF Light Blue">
      <a:srgbClr val="A1DEE9"/>
    </a:custClr>
    <a:custClr name="SINTEF Cyan">
      <a:srgbClr val="00ADEF"/>
    </a:custClr>
    <a:custClr name="SINTEF Blue">
      <a:srgbClr val="00447C"/>
    </a:custClr>
    <a:custClr name="SINTEF Light Green">
      <a:srgbClr val="7AC142"/>
    </a:custClr>
    <a:custClr name="SINTEF Green">
      <a:srgbClr val="00853F"/>
    </a:custClr>
    <a:custClr name="SINTEF Yellow">
      <a:srgbClr val="F3EA00"/>
    </a:custClr>
    <a:custClr name="SINTEF Red">
      <a:srgbClr val="E31836"/>
    </a:custClr>
    <a:custClr name="SINTEF Magenta">
      <a:srgbClr val="EC008C"/>
    </a:custClr>
    <a:custClr name="SINTEF Brown">
      <a:srgbClr val="5A471C"/>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orpSiteZipContact xmlns="8bbd4995-53b7-43e2-b62f-10947586ac31" xsi:nil="true"/>
    <CorpSiteProjectLeader xmlns="8bbd4995-53b7-43e2-b62f-10947586ac31">
      <UserInfo>
        <DisplayName/>
        <AccountId xsi:nil="true"/>
        <AccountType/>
      </UserInfo>
    </CorpSiteProjectLeader>
    <CorpSiteSubTitle xmlns="8bbd4995-53b7-43e2-b62f-10947586ac31" xsi:nil="true"/>
    <CorpSiteTags xmlns="8bbd4995-53b7-43e2-b62f-10947586ac31" xsi:nil="true"/>
    <CorpSiteISBN xmlns="8bbd4995-53b7-43e2-b62f-10947586ac31" xsi:nil="true"/>
    <CorpWorkflowFeedback xmlns="8bbd4995-53b7-43e2-b62f-10947586ac31" xsi:nil="true"/>
    <CorpSiteAccess xmlns="8bbd4995-53b7-43e2-b62f-10947586ac31">Kun navngitte medlemmer</CorpSiteAccess>
    <CorpSiteRecipientPerson xmlns="8bbd4995-53b7-43e2-b62f-10947586ac31" xsi:nil="true"/>
    <CorpSiteInstitute xmlns="18eda5bf-94fc-4f87-b129-c6b082595537" xsi:nil="true"/>
    <CorpSiteProjectNumber xmlns="8bbd4995-53b7-43e2-b62f-10947586ac31" xsi:nil="true"/>
    <CorpSiteProjectName xmlns="8bbd4995-53b7-43e2-b62f-10947586ac31" xsi:nil="true"/>
    <CorpDocInstitute xmlns="8bbd4995-53b7-43e2-b62f-10947586ac31" xsi:nil="true"/>
    <CorpSiteInstitutePhone xmlns="8bbd4995-53b7-43e2-b62f-10947586ac31" xsi:nil="true"/>
    <CorpSiteProjectOwner xmlns="8bbd4995-53b7-43e2-b62f-10947586ac31">
      <UserInfo>
        <DisplayName/>
        <AccountId xsi:nil="true"/>
        <AccountType/>
      </UserInfo>
    </CorpSiteProjectOwner>
    <CorpDocPageClassificationNbNo xmlns="8bbd4995-53b7-43e2-b62f-10947586ac31">Åpen</CorpDocPageClassificationNbNo>
    <CorpDocClassificationEnUs xmlns="8bbd4995-53b7-43e2-b62f-10947586ac31">Unrestricted</CorpDocClassificationEnUs>
    <CorpDocClassificationNbNo xmlns="8bbd4995-53b7-43e2-b62f-10947586ac31">Åpen</CorpDocClassificationNbNo>
    <CorpSiteClassification xmlns="8bbd4995-53b7-43e2-b62f-10947586ac31">Åpen</CorpSiteClassification>
    <CorpSiteInstituteEmail xmlns="8bbd4995-53b7-43e2-b62f-10947586ac31" xsi:nil="true"/>
    <CorpSiteCoAuthors xmlns="8bbd4995-53b7-43e2-b62f-10947586ac31" xsi:nil="true"/>
    <CorpSiteDocumentAuthor xmlns="8bbd4995-53b7-43e2-b62f-10947586ac31">
      <UserInfo>
        <DisplayName/>
        <AccountId xsi:nil="true"/>
        <AccountType/>
      </UserInfo>
    </CorpSiteDocumentAuthor>
    <CorpSiteInstituteEnUs xmlns="8bbd4995-53b7-43e2-b62f-10947586ac31" xsi:nil="true"/>
    <CorpSiteRecipientCompany xmlns="8bbd4995-53b7-43e2-b62f-10947586ac31" xsi:nil="true"/>
    <CorpSiteDocLanguage xmlns="8bbd4995-53b7-43e2-b62f-10947586ac31" xsi:nil="true"/>
    <CorpDocVersion xmlns="8bbd4995-53b7-43e2-b62f-10947586ac31" xsi:nil="true"/>
    <CorpWorkflowApproval xmlns="8bbd4995-53b7-43e2-b62f-10947586ac31" xsi:nil="true"/>
    <ArchiveStatus xmlns="8bbd4995-53b7-43e2-b62f-10947586ac31" xsi:nil="true"/>
    <CorpSiteProjectQA xmlns="8bbd4995-53b7-43e2-b62f-10947586ac31">
      <UserInfo>
        <DisplayName/>
        <AccountId xsi:nil="true"/>
        <AccountType/>
      </UserInfo>
    </CorpSiteProjectQA>
    <CorpSiteZipAddress xmlns="8bbd4995-53b7-43e2-b62f-10947586ac31" xsi:nil="true"/>
    <CorpSiteVATNumber xmlns="8bbd4995-53b7-43e2-b62f-10947586ac31" xsi:nil="true"/>
    <CorpSiteReportNumber xmlns="8bbd4995-53b7-43e2-b62f-10947586ac31" xsi:nil="true"/>
    <CorpSiteOurRef xmlns="8bbd4995-53b7-43e2-b62f-10947586ac31" xsi:nil="true"/>
    <CorpDocPageClassificationEnUs xmlns="8bbd4995-53b7-43e2-b62f-10947586ac31">Unrestricted</CorpDocPageClassificationEnUs>
    <CorpWorkflowStatus xmlns="8bbd4995-53b7-43e2-b62f-10947586ac31" xsi:nil="true"/>
    <TaxCatchAll xmlns="18eda5bf-94fc-4f87-b129-c6b082595537" xsi:nil="true"/>
    <lcf76f155ced4ddcb4097134ff3c332f xmlns="c58469b7-41b7-4305-a546-1ff96126a3a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Generic document" ma:contentTypeID="0x01010031B82B69D2361148B4D8F7EC1568021308002C3B66E5A9D2984890C50048653A01BA" ma:contentTypeVersion="55" ma:contentTypeDescription="Opprett et nytt dokument." ma:contentTypeScope="" ma:versionID="321298668947646bd02c99ed52a0e5dc">
  <xsd:schema xmlns:xsd="http://www.w3.org/2001/XMLSchema" xmlns:xs="http://www.w3.org/2001/XMLSchema" xmlns:p="http://schemas.microsoft.com/office/2006/metadata/properties" xmlns:ns2="8bbd4995-53b7-43e2-b62f-10947586ac31" xmlns:ns3="18eda5bf-94fc-4f87-b129-c6b082595537" xmlns:ns4="c58469b7-41b7-4305-a546-1ff96126a3a2" targetNamespace="http://schemas.microsoft.com/office/2006/metadata/properties" ma:root="true" ma:fieldsID="77c4ee7e10dce576dfdb0ef1a67bd911" ns2:_="" ns3:_="" ns4:_="">
    <xsd:import namespace="8bbd4995-53b7-43e2-b62f-10947586ac31"/>
    <xsd:import namespace="18eda5bf-94fc-4f87-b129-c6b082595537"/>
    <xsd:import namespace="c58469b7-41b7-4305-a546-1ff96126a3a2"/>
    <xsd:element name="properties">
      <xsd:complexType>
        <xsd:sequence>
          <xsd:element name="documentManagement">
            <xsd:complexType>
              <xsd:all>
                <xsd:element ref="ns2:ArchiveStatus" minOccurs="0"/>
                <xsd:element ref="ns2:CorpWorkflowApproval" minOccurs="0"/>
                <xsd:element ref="ns2:CorpWorkflowFeedback" minOccurs="0"/>
                <xsd:element ref="ns2:CorpSiteProjectNumber" minOccurs="0"/>
                <xsd:element ref="ns2:CorpSiteProjectName" minOccurs="0"/>
                <xsd:element ref="ns2:CorpSiteSubTitle" minOccurs="0"/>
                <xsd:element ref="ns2:CorpSiteAccess" minOccurs="0"/>
                <xsd:element ref="ns2:CorpSiteClassification" minOccurs="0"/>
                <xsd:element ref="ns2:CorpSiteTags" minOccurs="0"/>
                <xsd:element ref="ns2:CorpSiteProjectQA" minOccurs="0"/>
                <xsd:element ref="ns2:CorpSiteProjectOwner" minOccurs="0"/>
                <xsd:element ref="ns2:CorpSiteProjectLeader" minOccurs="0"/>
                <xsd:element ref="ns2:CorpSiteReportNumber" minOccurs="0"/>
                <xsd:element ref="ns2:CorpSiteISBN" minOccurs="0"/>
                <xsd:element ref="ns2:CorpSiteCoAuthors" minOccurs="0"/>
                <xsd:element ref="ns2:CorpSiteRecipientCompany" minOccurs="0"/>
                <xsd:element ref="ns2:CorpSiteRecipientPerson" minOccurs="0"/>
                <xsd:element ref="ns2:CorpSiteOurRef" minOccurs="0"/>
                <xsd:element ref="ns2:CorpSiteDocumentAuthor" minOccurs="0"/>
                <xsd:element ref="ns2:CorpSiteZipAddress" minOccurs="0"/>
                <xsd:element ref="ns2:CorpSiteZipContact" minOccurs="0"/>
                <xsd:element ref="ns2:CorpSiteVATNumber" minOccurs="0"/>
                <xsd:element ref="ns3:CorpSiteInstitute" minOccurs="0"/>
                <xsd:element ref="ns2:CorpSiteInstituteEmail" minOccurs="0"/>
                <xsd:element ref="ns3:SharedWithUsers" minOccurs="0"/>
                <xsd:element ref="ns3:SharedWithDetails" minOccurs="0"/>
                <xsd:element ref="ns4:MediaServiceMetadata" minOccurs="0"/>
                <xsd:element ref="ns4:MediaServiceFastMetadata" minOccurs="0"/>
                <xsd:element ref="ns2:CorpDocPageClassificationNbNo" minOccurs="0"/>
                <xsd:element ref="ns2:CorpDocClassificationEnUs" minOccurs="0"/>
                <xsd:element ref="ns2:CorpDocPageClassificationEnUs" minOccurs="0"/>
                <xsd:element ref="ns2:CorpSiteInstituteEnUs" minOccurs="0"/>
                <xsd:element ref="ns2:CorpSiteInstitutePhone" minOccurs="0"/>
                <xsd:element ref="ns2:CorpSiteDocLanguage" minOccurs="0"/>
                <xsd:element ref="ns2:CorpDocInstitute" minOccurs="0"/>
                <xsd:element ref="ns2:CorpDocClassificationNbNo" minOccurs="0"/>
                <xsd:element ref="ns2:CorpDocVersion"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2:CorpWorkflowStatus" minOccurs="0"/>
                <xsd:element ref="ns4:lcf76f155ced4ddcb4097134ff3c332f" minOccurs="0"/>
                <xsd:element ref="ns3:TaxCatchAll" minOccurs="0"/>
                <xsd:element ref="ns4:MediaServiceObjectDetectorVersion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d4995-53b7-43e2-b62f-10947586ac31" elementFormDefault="qualified">
    <xsd:import namespace="http://schemas.microsoft.com/office/2006/documentManagement/types"/>
    <xsd:import namespace="http://schemas.microsoft.com/office/infopath/2007/PartnerControls"/>
    <xsd:element name="ArchiveStatus" ma:index="8" nillable="true" ma:displayName="Arkivstatus" ma:internalName="ArchiveStatus">
      <xsd:simpleType>
        <xsd:restriction base="dms:Text">
          <xsd:maxLength value="255"/>
        </xsd:restriction>
      </xsd:simpleType>
    </xsd:element>
    <xsd:element name="CorpWorkflowApproval" ma:index="9" nillable="true" ma:displayName="Status godkjenning" ma:internalName="CorpWorkflowApproval">
      <xsd:simpleType>
        <xsd:restriction base="dms:Text">
          <xsd:maxLength value="255"/>
        </xsd:restriction>
      </xsd:simpleType>
    </xsd:element>
    <xsd:element name="CorpWorkflowFeedback" ma:index="10" nillable="true" ma:displayName="Status kvalitetssikring" ma:internalName="CorpWorkflowFeedback">
      <xsd:simpleType>
        <xsd:restriction base="dms:Text">
          <xsd:maxLength value="255"/>
        </xsd:restriction>
      </xsd:simpleType>
    </xsd:element>
    <xsd:element name="CorpSiteProjectNumber" ma:index="11" nillable="true" ma:displayName="Prosjektnummer" ma:default="" ma:internalName="CorpSiteProjectNumber">
      <xsd:simpleType>
        <xsd:restriction base="dms:Text">
          <xsd:maxLength value="255"/>
        </xsd:restriction>
      </xsd:simpleType>
    </xsd:element>
    <xsd:element name="CorpSiteProjectName" ma:index="12" nillable="true" ma:displayName="Prosjektnavn" ma:internalName="CorpSiteProjectName">
      <xsd:simpleType>
        <xsd:restriction base="dms:Text">
          <xsd:maxLength value="255"/>
        </xsd:restriction>
      </xsd:simpleType>
    </xsd:element>
    <xsd:element name="CorpSiteSubTitle" ma:index="13" nillable="true" ma:displayName="Sub Tittel" ma:internalName="CorpSiteSubTitle">
      <xsd:simpleType>
        <xsd:restriction base="dms:Text">
          <xsd:maxLength value="255"/>
        </xsd:restriction>
      </xsd:simpleType>
    </xsd:element>
    <xsd:element name="CorpSiteAccess" ma:index="14" nillable="true" ma:displayName="Lesetilgang" ma:default="Kun navngitte medlemmer" ma:format="Dropdown" ma:internalName="CorpSiteAccess">
      <xsd:simpleType>
        <xsd:restriction base="dms:Choice">
          <xsd:enumeration value="Kun navngitte medlemmer"/>
          <xsd:enumeration value="SINTEF"/>
          <xsd:enumeration value="Institutt"/>
          <xsd:enumeration value="Avdeling"/>
          <xsd:maxLength value="255"/>
        </xsd:restriction>
      </xsd:simpleType>
    </xsd:element>
    <xsd:element name="CorpSiteClassification" ma:index="15" nillable="true" ma:displayName="Klassifisering" ma:default="Åpen" ma:internalName="CorpSiteClassification">
      <xsd:simpleType>
        <xsd:restriction base="dms:Choice">
          <xsd:enumeration value="Åpen"/>
          <xsd:enumeration value="Fortrolig"/>
          <xsd:enumeration value="Strengt fortrolig"/>
          <xsd:maxLength value="255"/>
        </xsd:restriction>
      </xsd:simpleType>
    </xsd:element>
    <xsd:element name="CorpSiteTags" ma:index="16" nillable="true" ma:displayName="Tags" ma:internalName="CorpSiteTags">
      <xsd:simpleType>
        <xsd:restriction base="dms:Text">
          <xsd:maxLength value="255"/>
        </xsd:restriction>
      </xsd:simpleType>
    </xsd:element>
    <xsd:element name="CorpSiteProjectQA" ma:index="17" nillable="true" ma:displayName="Kvalitestsansvarlig" ma:list="UserInfo" ma:SharePointGroup="0" ma:internalName="CorpSiteProjectQA"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Owner" ma:index="18" nillable="true" ma:displayName="Prosjekteier" ma:list="UserInfo" ma:SharePointGroup="0" ma:internalName="CorpSiteProjec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ProjectLeader" ma:index="19" nillable="true" ma:displayName="Prosjektleder" ma:list="UserInfo" ma:SharePointGroup="0" ma:internalName="CorpSiteProjectLead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ReportNumber" ma:index="20" nillable="true" ma:displayName="Rapport nummer" ma:internalName="CorpSiteReportNumber">
      <xsd:simpleType>
        <xsd:restriction base="dms:Text">
          <xsd:maxLength value="255"/>
        </xsd:restriction>
      </xsd:simpleType>
    </xsd:element>
    <xsd:element name="CorpSiteISBN" ma:index="21" nillable="true" ma:displayName="ISBN" ma:internalName="CorpSiteISBN">
      <xsd:simpleType>
        <xsd:restriction base="dms:Text">
          <xsd:maxLength value="255"/>
        </xsd:restriction>
      </xsd:simpleType>
    </xsd:element>
    <xsd:element name="CorpSiteCoAuthors" ma:index="22" nillable="true" ma:displayName="Medforfattere" ma:internalName="CorpSiteCoAuthors">
      <xsd:simpleType>
        <xsd:restriction base="dms:Text">
          <xsd:maxLength value="255"/>
        </xsd:restriction>
      </xsd:simpleType>
    </xsd:element>
    <xsd:element name="CorpSiteRecipientCompany" ma:index="23" nillable="true" ma:displayName="Mottakende selskap" ma:internalName="CorpSiteRecipientCompany">
      <xsd:simpleType>
        <xsd:restriction base="dms:Text">
          <xsd:maxLength value="255"/>
        </xsd:restriction>
      </xsd:simpleType>
    </xsd:element>
    <xsd:element name="CorpSiteRecipientPerson" ma:index="24" nillable="true" ma:displayName="Mottakende person" ma:internalName="CorpSiteRecipientPerson">
      <xsd:simpleType>
        <xsd:restriction base="dms:Text">
          <xsd:maxLength value="255"/>
        </xsd:restriction>
      </xsd:simpleType>
    </xsd:element>
    <xsd:element name="CorpSiteOurRef" ma:index="25" nillable="true" ma:displayName="Vår ref" ma:internalName="CorpSiteOurRef">
      <xsd:simpleType>
        <xsd:restriction base="dms:Text">
          <xsd:maxLength value="255"/>
        </xsd:restriction>
      </xsd:simpleType>
    </xsd:element>
    <xsd:element name="CorpSiteDocumentAuthor" ma:index="26" nillable="true" ma:displayName="Hovedforfatter" ma:internalName="CorpSiteDocumentAuth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pSiteZipAddress" ma:index="27" nillable="true" ma:displayName="Adresse" ma:internalName="CorpSiteZipAddress">
      <xsd:simpleType>
        <xsd:restriction base="dms:Note">
          <xsd:maxLength value="255"/>
        </xsd:restriction>
      </xsd:simpleType>
    </xsd:element>
    <xsd:element name="CorpSiteZipContact" ma:index="28" nillable="true" ma:displayName="Kontakt" ma:internalName="CorpSiteZipContact">
      <xsd:simpleType>
        <xsd:restriction base="dms:Note">
          <xsd:maxLength value="255"/>
        </xsd:restriction>
      </xsd:simpleType>
    </xsd:element>
    <xsd:element name="CorpSiteVATNumber" ma:index="29" nillable="true" ma:displayName="Foretaksnummer" ma:internalName="CorpSiteVATNumber">
      <xsd:simpleType>
        <xsd:restriction base="dms:Text">
          <xsd:maxLength value="255"/>
        </xsd:restriction>
      </xsd:simpleType>
    </xsd:element>
    <xsd:element name="CorpSiteInstituteEmail" ma:index="31" nillable="true" ma:displayName="E-post institutt" ma:internalName="CorpSiteInstituteEmail">
      <xsd:simpleType>
        <xsd:restriction base="dms:Text">
          <xsd:maxLength value="255"/>
        </xsd:restriction>
      </xsd:simpleType>
    </xsd:element>
    <xsd:element name="CorpDocPageClassificationNbNo" ma:index="36" nillable="true" ma:displayName="Gradering Denne Siden" ma:default="Åpen" ma:internalName="CorpDocPageClassificationNbNo">
      <xsd:simpleType>
        <xsd:restriction base="dms:Choice">
          <xsd:enumeration value="Åpen"/>
          <xsd:enumeration value="Intern"/>
          <xsd:enumeration value="Fortrolig"/>
          <xsd:enumeration value="Strengt fortrolig"/>
          <xsd:maxLength value="255"/>
        </xsd:restriction>
      </xsd:simpleType>
    </xsd:element>
    <xsd:element name="CorpDocClassificationEnUs" ma:index="37" nillable="true" ma:displayName="Classification" ma:default="Unrestricted" ma:internalName="CorpDocClassificationEnUs">
      <xsd:simpleType>
        <xsd:restriction base="dms:Choice">
          <xsd:enumeration value="Unrestricted"/>
          <xsd:enumeration value="Internal"/>
          <xsd:enumeration value="Restricted"/>
          <xsd:enumeration value="Confidential"/>
          <xsd:maxLength value="255"/>
        </xsd:restriction>
      </xsd:simpleType>
    </xsd:element>
    <xsd:element name="CorpDocPageClassificationEnUs" ma:index="38" nillable="true" ma:displayName="Classification This Page" ma:default="Unrestricted" ma:internalName="CorpDocPageClassificationEnUs">
      <xsd:simpleType>
        <xsd:restriction base="dms:Choice">
          <xsd:enumeration value="Unrestricted"/>
          <xsd:enumeration value="Internal"/>
          <xsd:enumeration value="Restricted"/>
          <xsd:enumeration value="Confidential"/>
          <xsd:maxLength value="255"/>
        </xsd:restriction>
      </xsd:simpleType>
    </xsd:element>
    <xsd:element name="CorpSiteInstituteEnUs" ma:index="39" nillable="true" ma:displayName="InstituteEng" ma:internalName="CorpSiteInstituteEnUs">
      <xsd:simpleType>
        <xsd:restriction base="dms:Text">
          <xsd:maxLength value="255"/>
        </xsd:restriction>
      </xsd:simpleType>
    </xsd:element>
    <xsd:element name="CorpSiteInstitutePhone" ma:index="40" nillable="true" ma:displayName="Institutt tlf" ma:internalName="CorpSiteInstitutePhone">
      <xsd:simpleType>
        <xsd:restriction base="dms:Text">
          <xsd:maxLength value="255"/>
        </xsd:restriction>
      </xsd:simpleType>
    </xsd:element>
    <xsd:element name="CorpSiteDocLanguage" ma:index="41" nillable="true" ma:displayName="Språk" ma:internalName="CorpSiteDocLanguage">
      <xsd:simpleType>
        <xsd:restriction base="dms:Text">
          <xsd:maxLength value="255"/>
        </xsd:restriction>
      </xsd:simpleType>
    </xsd:element>
    <xsd:element name="CorpDocInstitute" ma:index="42" nillable="true" ma:displayName="Institutt" ma:internalName="CorpDocInstitute">
      <xsd:simpleType>
        <xsd:restriction base="dms:Text">
          <xsd:maxLength value="255"/>
        </xsd:restriction>
      </xsd:simpleType>
    </xsd:element>
    <xsd:element name="CorpDocClassificationNbNo" ma:index="43" nillable="true" ma:displayName="Gradering" ma:default="Åpen" ma:internalName="CorpDocClassificationNbNo">
      <xsd:simpleType>
        <xsd:restriction base="dms:Choice">
          <xsd:enumeration value="Åpen"/>
          <xsd:enumeration value="Intern"/>
          <xsd:enumeration value="Fortrolig"/>
          <xsd:enumeration value="Strengt fortrolig"/>
          <xsd:maxLength value="255"/>
        </xsd:restriction>
      </xsd:simpleType>
    </xsd:element>
    <xsd:element name="CorpDocVersion" ma:index="44" nillable="true" ma:displayName="Versjon" ma:internalName="CorpDocVersion">
      <xsd:simpleType>
        <xsd:restriction base="dms:Text">
          <xsd:maxLength value="255"/>
        </xsd:restriction>
      </xsd:simpleType>
    </xsd:element>
    <xsd:element name="CorpWorkflowStatus" ma:index="53" nillable="true" ma:displayName="Status arbeidsflyt" ma:internalName="CorpWorkflowStat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eda5bf-94fc-4f87-b129-c6b082595537" elementFormDefault="qualified">
    <xsd:import namespace="http://schemas.microsoft.com/office/2006/documentManagement/types"/>
    <xsd:import namespace="http://schemas.microsoft.com/office/infopath/2007/PartnerControls"/>
    <xsd:element name="CorpSiteInstitute" ma:index="30" nillable="true" ma:displayName="Institutt" ma:internalName="CorpSiteInstitute">
      <xsd:simpleType>
        <xsd:restriction base="dms:Text">
          <xsd:maxLength value="255"/>
        </xsd:restriction>
      </xsd:simpleType>
    </xsd:element>
    <xsd:element name="SharedWithUsers" ma:index="3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Delingsdetaljer" ma:internalName="SharedWithDetails" ma:readOnly="true">
      <xsd:simpleType>
        <xsd:restriction base="dms:Note">
          <xsd:maxLength value="255"/>
        </xsd:restriction>
      </xsd:simpleType>
    </xsd:element>
    <xsd:element name="TaxCatchAll" ma:index="56" nillable="true" ma:displayName="Taxonomy Catch All Column" ma:hidden="true" ma:list="{9b8d90e9-abae-455b-9421-de085a5b8dda}" ma:internalName="TaxCatchAll" ma:showField="CatchAllData" ma:web="18eda5bf-94fc-4f87-b129-c6b08259553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8469b7-41b7-4305-a546-1ff96126a3a2" elementFormDefault="qualified">
    <xsd:import namespace="http://schemas.microsoft.com/office/2006/documentManagement/types"/>
    <xsd:import namespace="http://schemas.microsoft.com/office/infopath/2007/PartnerControls"/>
    <xsd:element name="MediaServiceMetadata" ma:index="34" nillable="true" ma:displayName="MediaServiceMetadata" ma:hidden="true" ma:internalName="MediaServiceMetadata" ma:readOnly="true">
      <xsd:simpleType>
        <xsd:restriction base="dms:Note"/>
      </xsd:simpleType>
    </xsd:element>
    <xsd:element name="MediaServiceFastMetadata" ma:index="35" nillable="true" ma:displayName="MediaServiceFastMetadata" ma:hidden="true" ma:internalName="MediaServiceFastMetadata" ma:readOnly="true">
      <xsd:simpleType>
        <xsd:restriction base="dms:Note"/>
      </xsd:simpleType>
    </xsd:element>
    <xsd:element name="MediaServiceAutoTags" ma:index="45" nillable="true" ma:displayName="MediaServiceAutoTags" ma:internalName="MediaServiceAutoTags" ma:readOnly="true">
      <xsd:simpleType>
        <xsd:restriction base="dms:Text"/>
      </xsd:simpleType>
    </xsd:element>
    <xsd:element name="MediaServiceOCR" ma:index="46" nillable="true" ma:displayName="MediaServiceOCR" ma:internalName="MediaServiceOCR" ma:readOnly="true">
      <xsd:simpleType>
        <xsd:restriction base="dms:Note">
          <xsd:maxLength value="255"/>
        </xsd:restriction>
      </xsd:simpleType>
    </xsd:element>
    <xsd:element name="MediaServiceDateTaken" ma:index="47" nillable="true" ma:displayName="MediaServiceDateTaken" ma:hidden="true" ma:internalName="MediaServiceDateTaken" ma:readOnly="true">
      <xsd:simpleType>
        <xsd:restriction base="dms:Text"/>
      </xsd:simpleType>
    </xsd:element>
    <xsd:element name="MediaServiceLocation" ma:index="48" nillable="true" ma:displayName="Location" ma:internalName="MediaServiceLocation" ma:readOnly="true">
      <xsd:simpleType>
        <xsd:restriction base="dms:Text"/>
      </xsd:simpleType>
    </xsd:element>
    <xsd:element name="MediaServiceGenerationTime" ma:index="49" nillable="true" ma:displayName="MediaServiceGenerationTime" ma:hidden="true" ma:internalName="MediaServiceGenerationTime" ma:readOnly="true">
      <xsd:simpleType>
        <xsd:restriction base="dms:Text"/>
      </xsd:simpleType>
    </xsd:element>
    <xsd:element name="MediaServiceEventHashCode" ma:index="50" nillable="true" ma:displayName="MediaServiceEventHashCode" ma:hidden="true" ma:internalName="MediaServiceEventHashCode" ma:readOnly="true">
      <xsd:simpleType>
        <xsd:restriction base="dms:Text"/>
      </xsd:simpleType>
    </xsd:element>
    <xsd:element name="MediaServiceAutoKeyPoints" ma:index="51" nillable="true" ma:displayName="MediaServiceAutoKeyPoints" ma:hidden="true" ma:internalName="MediaServiceAutoKeyPoints" ma:readOnly="true">
      <xsd:simpleType>
        <xsd:restriction base="dms:Note"/>
      </xsd:simpleType>
    </xsd:element>
    <xsd:element name="MediaServiceKeyPoints" ma:index="52" nillable="true" ma:displayName="KeyPoints" ma:internalName="MediaServiceKeyPoints" ma:readOnly="true">
      <xsd:simpleType>
        <xsd:restriction base="dms:Note">
          <xsd:maxLength value="255"/>
        </xsd:restriction>
      </xsd:simpleType>
    </xsd:element>
    <xsd:element name="lcf76f155ced4ddcb4097134ff3c332f" ma:index="55" nillable="true" ma:taxonomy="true" ma:internalName="lcf76f155ced4ddcb4097134ff3c332f" ma:taxonomyFieldName="MediaServiceImageTags" ma:displayName="Bildemerkelapper" ma:readOnly="false" ma:fieldId="{5cf76f15-5ced-4ddc-b409-7134ff3c332f}" ma:taxonomyMulti="true" ma:sspId="322a372c-f9c2-4fd8-9939-aea158435b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MediaLengthInSeconds" ma:index="58" nillable="true" ma:displayName="MediaLengthInSeconds" ma:hidden="true" ma:internalName="MediaLengthInSeconds" ma:readOnly="true">
      <xsd:simpleType>
        <xsd:restriction base="dms:Unknown"/>
      </xsd:simpleType>
    </xsd:element>
    <xsd:element name="MediaServiceSearchProperties" ma:index="5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cMap xmlns="http://gremaxey.mvps.org/CustomXML/MappedCCs">
  <ccElement_268959917 xmlns="http://gremaxey.mvps.org/CustomXML/MappedCCs">502003419</ccElement_268959917>
</ccMap>
</file>

<file path=customXml/itemProps1.xml><?xml version="1.0" encoding="utf-8"?>
<ds:datastoreItem xmlns:ds="http://schemas.openxmlformats.org/officeDocument/2006/customXml" ds:itemID="{0BDB5723-95DD-4BA5-AB8B-1BD6510316E1}">
  <ds:schemaRefs>
    <ds:schemaRef ds:uri="http://schemas.microsoft.com/sharepoint/v3/contenttype/forms"/>
  </ds:schemaRefs>
</ds:datastoreItem>
</file>

<file path=customXml/itemProps2.xml><?xml version="1.0" encoding="utf-8"?>
<ds:datastoreItem xmlns:ds="http://schemas.openxmlformats.org/officeDocument/2006/customXml" ds:itemID="{37A6F6B1-78A0-43AE-8043-4E3AE17DE009}">
  <ds:schemaRefs>
    <ds:schemaRef ds:uri="http://schemas.openxmlformats.org/officeDocument/2006/bibliography"/>
  </ds:schemaRefs>
</ds:datastoreItem>
</file>

<file path=customXml/itemProps3.xml><?xml version="1.0" encoding="utf-8"?>
<ds:datastoreItem xmlns:ds="http://schemas.openxmlformats.org/officeDocument/2006/customXml" ds:itemID="{43E722C7-3A9A-49CB-A461-B3AADC6E5E21}">
  <ds:schemaRefs>
    <ds:schemaRef ds:uri="http://schemas.microsoft.com/office/2006/metadata/properties"/>
    <ds:schemaRef ds:uri="http://schemas.microsoft.com/office/infopath/2007/PartnerControls"/>
    <ds:schemaRef ds:uri="8bbd4995-53b7-43e2-b62f-10947586ac31"/>
    <ds:schemaRef ds:uri="18eda5bf-94fc-4f87-b129-c6b082595537"/>
    <ds:schemaRef ds:uri="c58469b7-41b7-4305-a546-1ff96126a3a2"/>
  </ds:schemaRefs>
</ds:datastoreItem>
</file>

<file path=customXml/itemProps4.xml><?xml version="1.0" encoding="utf-8"?>
<ds:datastoreItem xmlns:ds="http://schemas.openxmlformats.org/officeDocument/2006/customXml" ds:itemID="{384CC9E8-F3C4-40C3-9DD8-7FC2542D6A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d4995-53b7-43e2-b62f-10947586ac31"/>
    <ds:schemaRef ds:uri="18eda5bf-94fc-4f87-b129-c6b082595537"/>
    <ds:schemaRef ds:uri="c58469b7-41b7-4305-a546-1ff96126a3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A57853-7094-43C0-9A60-3558C47563DD}">
  <ds:schemaRefs>
    <ds:schemaRef ds:uri="http://gremaxey.mvps.org/CustomXML/MappedCCs"/>
  </ds:schemaRefs>
</ds:datastoreItem>
</file>

<file path=docProps/app.xml><?xml version="1.0" encoding="utf-8"?>
<Properties xmlns="http://schemas.openxmlformats.org/officeDocument/2006/extended-properties" xmlns:vt="http://schemas.openxmlformats.org/officeDocument/2006/docPropsVTypes">
  <Template>Notat</Template>
  <TotalTime>3</TotalTime>
  <Pages>5</Pages>
  <Words>1186</Words>
  <Characters>6286</Characters>
  <Application>Microsoft Office Word</Application>
  <DocSecurity>0</DocSecurity>
  <Lines>52</Lines>
  <Paragraphs>14</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Evry</Company>
  <LinksUpToDate>false</LinksUpToDate>
  <CharactersWithSpaces>7458</CharactersWithSpaces>
  <SharedDoc>false</SharedDoc>
  <HLinks>
    <vt:vector size="66" baseType="variant">
      <vt:variant>
        <vt:i4>5832735</vt:i4>
      </vt:variant>
      <vt:variant>
        <vt:i4>45</vt:i4>
      </vt:variant>
      <vt:variant>
        <vt:i4>0</vt:i4>
      </vt:variant>
      <vt:variant>
        <vt:i4>5</vt:i4>
      </vt:variant>
      <vt:variant>
        <vt:lpwstr>http://vsl142.energy.sintef.no:8090/</vt:lpwstr>
      </vt:variant>
      <vt:variant>
        <vt:lpwstr/>
      </vt:variant>
      <vt:variant>
        <vt:i4>8323169</vt:i4>
      </vt:variant>
      <vt:variant>
        <vt:i4>42</vt:i4>
      </vt:variant>
      <vt:variant>
        <vt:i4>0</vt:i4>
      </vt:variant>
      <vt:variant>
        <vt:i4>5</vt:i4>
      </vt:variant>
      <vt:variant>
        <vt:lpwstr>http://www.doxygen.nl/</vt:lpwstr>
      </vt:variant>
      <vt:variant>
        <vt:lpwstr/>
      </vt:variant>
      <vt:variant>
        <vt:i4>3080294</vt:i4>
      </vt:variant>
      <vt:variant>
        <vt:i4>39</vt:i4>
      </vt:variant>
      <vt:variant>
        <vt:i4>0</vt:i4>
      </vt:variant>
      <vt:variant>
        <vt:i4>5</vt:i4>
      </vt:variant>
      <vt:variant>
        <vt:lpwstr>https://realpython.com/documenting-python-code/</vt:lpwstr>
      </vt:variant>
      <vt:variant>
        <vt:lpwstr/>
      </vt:variant>
      <vt:variant>
        <vt:i4>4980820</vt:i4>
      </vt:variant>
      <vt:variant>
        <vt:i4>36</vt:i4>
      </vt:variant>
      <vt:variant>
        <vt:i4>0</vt:i4>
      </vt:variant>
      <vt:variant>
        <vt:i4>5</vt:i4>
      </vt:variant>
      <vt:variant>
        <vt:lpwstr>https://www.postgresql.org/about/</vt:lpwstr>
      </vt:variant>
      <vt:variant>
        <vt:lpwstr/>
      </vt:variant>
      <vt:variant>
        <vt:i4>5570642</vt:i4>
      </vt:variant>
      <vt:variant>
        <vt:i4>33</vt:i4>
      </vt:variant>
      <vt:variant>
        <vt:i4>0</vt:i4>
      </vt:variant>
      <vt:variant>
        <vt:i4>5</vt:i4>
      </vt:variant>
      <vt:variant>
        <vt:lpwstr>https://sintef.sharepoint.com/:p:/t/work-3559/EbCgue6XGFpBikkh6BRAkx0Bi2R3JChNziMGZZ1yLStqEg?e=abPzLN</vt:lpwstr>
      </vt:variant>
      <vt:variant>
        <vt:lpwstr/>
      </vt:variant>
      <vt:variant>
        <vt:i4>6815850</vt:i4>
      </vt:variant>
      <vt:variant>
        <vt:i4>30</vt:i4>
      </vt:variant>
      <vt:variant>
        <vt:i4>0</vt:i4>
      </vt:variant>
      <vt:variant>
        <vt:i4>5</vt:i4>
      </vt:variant>
      <vt:variant>
        <vt:lpwstr>https://try.github.io/</vt:lpwstr>
      </vt:variant>
      <vt:variant>
        <vt:lpwstr/>
      </vt:variant>
      <vt:variant>
        <vt:i4>5242888</vt:i4>
      </vt:variant>
      <vt:variant>
        <vt:i4>27</vt:i4>
      </vt:variant>
      <vt:variant>
        <vt:i4>0</vt:i4>
      </vt:variant>
      <vt:variant>
        <vt:i4>5</vt:i4>
      </vt:variant>
      <vt:variant>
        <vt:lpwstr>http://euler.sintef.no/wiki/Home</vt:lpwstr>
      </vt:variant>
      <vt:variant>
        <vt:lpwstr/>
      </vt:variant>
      <vt:variant>
        <vt:i4>1114160</vt:i4>
      </vt:variant>
      <vt:variant>
        <vt:i4>20</vt:i4>
      </vt:variant>
      <vt:variant>
        <vt:i4>0</vt:i4>
      </vt:variant>
      <vt:variant>
        <vt:i4>5</vt:i4>
      </vt:variant>
      <vt:variant>
        <vt:lpwstr/>
      </vt:variant>
      <vt:variant>
        <vt:lpwstr>_Toc10464313</vt:lpwstr>
      </vt:variant>
      <vt:variant>
        <vt:i4>1048624</vt:i4>
      </vt:variant>
      <vt:variant>
        <vt:i4>14</vt:i4>
      </vt:variant>
      <vt:variant>
        <vt:i4>0</vt:i4>
      </vt:variant>
      <vt:variant>
        <vt:i4>5</vt:i4>
      </vt:variant>
      <vt:variant>
        <vt:lpwstr/>
      </vt:variant>
      <vt:variant>
        <vt:lpwstr>_Toc10464312</vt:lpwstr>
      </vt:variant>
      <vt:variant>
        <vt:i4>1245232</vt:i4>
      </vt:variant>
      <vt:variant>
        <vt:i4>8</vt:i4>
      </vt:variant>
      <vt:variant>
        <vt:i4>0</vt:i4>
      </vt:variant>
      <vt:variant>
        <vt:i4>5</vt:i4>
      </vt:variant>
      <vt:variant>
        <vt:lpwstr/>
      </vt:variant>
      <vt:variant>
        <vt:lpwstr>_Toc10464311</vt:lpwstr>
      </vt:variant>
      <vt:variant>
        <vt:i4>1179696</vt:i4>
      </vt:variant>
      <vt:variant>
        <vt:i4>2</vt:i4>
      </vt:variant>
      <vt:variant>
        <vt:i4>0</vt:i4>
      </vt:variant>
      <vt:variant>
        <vt:i4>5</vt:i4>
      </vt:variant>
      <vt:variant>
        <vt:lpwstr/>
      </vt:variant>
      <vt:variant>
        <vt:lpwstr>_Toc10464310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Hov Odsæter</dc:creator>
  <cp:keywords/>
  <cp:lastModifiedBy>Martin Spillum Grønli</cp:lastModifiedBy>
  <cp:revision>3</cp:revision>
  <cp:lastPrinted>2011-01-20T00:12:00Z</cp:lastPrinted>
  <dcterms:created xsi:type="dcterms:W3CDTF">2024-06-07T09:39:00Z</dcterms:created>
  <dcterms:modified xsi:type="dcterms:W3CDTF">2024-06-07T09:40:00Z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0x01010031B82B69D2361148B4D8F7EC1568021308002C3B66E5A9D2984890C50048653A01BA</vt:lpwstr>
  </property>
</Properties>
</file>